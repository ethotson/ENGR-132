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4"/>
        <w:gridCol w:w="7376"/>
      </w:tblGrid>
      <w:tr w:rsidR="000F7652" w14:paraId="5C1D3A01" w14:textId="77777777" w:rsidTr="00303833">
        <w:tc>
          <w:tcPr>
            <w:tcW w:w="1998" w:type="dxa"/>
            <w:vAlign w:val="bottom"/>
          </w:tcPr>
          <w:p w14:paraId="433EFFDD" w14:textId="77777777" w:rsidR="000F7652" w:rsidRPr="005D1429" w:rsidRDefault="000F7652" w:rsidP="00303833">
            <w:pPr>
              <w:pStyle w:val="BodyText1"/>
              <w:spacing w:before="0" w:after="0"/>
              <w:rPr>
                <w:b/>
              </w:rPr>
            </w:pPr>
            <w:r>
              <w:rPr>
                <w:b/>
              </w:rPr>
              <w:t xml:space="preserve">Team Member </w:t>
            </w:r>
            <w:r w:rsidRPr="005D1429">
              <w:rPr>
                <w:b/>
              </w:rPr>
              <w:t>Name</w:t>
            </w:r>
            <w:r>
              <w:rPr>
                <w:b/>
              </w:rPr>
              <w:t>s</w:t>
            </w:r>
            <w:r w:rsidRPr="005D1429">
              <w:rPr>
                <w:b/>
              </w:rPr>
              <w:t>:</w:t>
            </w:r>
          </w:p>
        </w:tc>
        <w:tc>
          <w:tcPr>
            <w:tcW w:w="7578" w:type="dxa"/>
          </w:tcPr>
          <w:p w14:paraId="62EA932E" w14:textId="47D86364" w:rsidR="000F7652" w:rsidRPr="005D1429" w:rsidRDefault="000F7652" w:rsidP="00303833">
            <w:pPr>
              <w:pStyle w:val="BodyText1"/>
              <w:spacing w:before="0" w:after="0"/>
            </w:pPr>
          </w:p>
        </w:tc>
      </w:tr>
      <w:tr w:rsidR="000F7652" w14:paraId="7BADA6B5" w14:textId="77777777" w:rsidTr="00303833">
        <w:tc>
          <w:tcPr>
            <w:tcW w:w="1998" w:type="dxa"/>
            <w:vAlign w:val="bottom"/>
          </w:tcPr>
          <w:p w14:paraId="68472096" w14:textId="77777777" w:rsidR="000F7652" w:rsidRPr="005D1429" w:rsidRDefault="000F7652" w:rsidP="00303833">
            <w:pPr>
              <w:pStyle w:val="BodyText1"/>
              <w:spacing w:before="0" w:after="0"/>
              <w:rPr>
                <w:b/>
              </w:rPr>
            </w:pPr>
            <w:r>
              <w:rPr>
                <w:b/>
              </w:rPr>
              <w:t>Purdue L</w:t>
            </w:r>
            <w:r w:rsidRPr="005D1429">
              <w:rPr>
                <w:b/>
              </w:rPr>
              <w:t>ogin</w:t>
            </w:r>
            <w:r>
              <w:rPr>
                <w:b/>
              </w:rPr>
              <w:t>s</w:t>
            </w:r>
            <w:r w:rsidRPr="005D1429">
              <w:rPr>
                <w:b/>
              </w:rPr>
              <w:t>:</w:t>
            </w:r>
          </w:p>
        </w:tc>
        <w:tc>
          <w:tcPr>
            <w:tcW w:w="7578" w:type="dxa"/>
          </w:tcPr>
          <w:p w14:paraId="0BBA0DBC" w14:textId="77777777" w:rsidR="000F7652" w:rsidRPr="005D1429" w:rsidRDefault="000F7652" w:rsidP="00303833">
            <w:pPr>
              <w:pStyle w:val="BodyText1"/>
              <w:spacing w:before="0" w:after="0"/>
            </w:pPr>
          </w:p>
        </w:tc>
      </w:tr>
      <w:tr w:rsidR="000F7652" w14:paraId="78902D2E" w14:textId="77777777" w:rsidTr="00303833">
        <w:tc>
          <w:tcPr>
            <w:tcW w:w="1998" w:type="dxa"/>
            <w:vAlign w:val="bottom"/>
          </w:tcPr>
          <w:p w14:paraId="4FE15D8C" w14:textId="77777777" w:rsidR="000F7652" w:rsidRPr="005D1429" w:rsidRDefault="000F7652" w:rsidP="00303833">
            <w:pPr>
              <w:pStyle w:val="BodyText1"/>
              <w:spacing w:before="0" w:after="0"/>
              <w:rPr>
                <w:b/>
              </w:rPr>
            </w:pPr>
            <w:r w:rsidRPr="005D1429">
              <w:rPr>
                <w:b/>
              </w:rPr>
              <w:t>Section</w:t>
            </w:r>
            <w:r>
              <w:rPr>
                <w:b/>
              </w:rPr>
              <w:t xml:space="preserve"> Number</w:t>
            </w:r>
            <w:r w:rsidRPr="005D1429">
              <w:rPr>
                <w:b/>
              </w:rPr>
              <w:t>:</w:t>
            </w:r>
          </w:p>
        </w:tc>
        <w:tc>
          <w:tcPr>
            <w:tcW w:w="7578" w:type="dxa"/>
          </w:tcPr>
          <w:p w14:paraId="13CE9E00" w14:textId="77777777" w:rsidR="000F7652" w:rsidRPr="005D1429" w:rsidRDefault="000F7652" w:rsidP="00303833">
            <w:pPr>
              <w:pStyle w:val="BodyText1"/>
              <w:spacing w:before="0" w:after="0"/>
            </w:pPr>
          </w:p>
        </w:tc>
      </w:tr>
      <w:tr w:rsidR="000F7652" w14:paraId="5FDC502E" w14:textId="77777777" w:rsidTr="00303833">
        <w:tc>
          <w:tcPr>
            <w:tcW w:w="1998" w:type="dxa"/>
            <w:vAlign w:val="bottom"/>
          </w:tcPr>
          <w:p w14:paraId="4E222CFB" w14:textId="77777777" w:rsidR="000F7652" w:rsidRPr="005D1429" w:rsidRDefault="000F7652" w:rsidP="00303833">
            <w:pPr>
              <w:pStyle w:val="BodyText1"/>
              <w:spacing w:before="0" w:after="0"/>
              <w:rPr>
                <w:b/>
                <w:lang w:eastAsia="ko-KR"/>
              </w:rPr>
            </w:pPr>
            <w:r>
              <w:rPr>
                <w:rFonts w:hint="eastAsia"/>
                <w:b/>
                <w:lang w:eastAsia="ko-KR"/>
              </w:rPr>
              <w:t>Team Number:</w:t>
            </w:r>
          </w:p>
        </w:tc>
        <w:tc>
          <w:tcPr>
            <w:tcW w:w="7578" w:type="dxa"/>
          </w:tcPr>
          <w:p w14:paraId="102468FC" w14:textId="77777777" w:rsidR="000F7652" w:rsidRPr="005D1429" w:rsidRDefault="000F7652" w:rsidP="00303833">
            <w:pPr>
              <w:pStyle w:val="BodyText1"/>
              <w:spacing w:before="0" w:after="0"/>
            </w:pPr>
          </w:p>
        </w:tc>
      </w:tr>
    </w:tbl>
    <w:p w14:paraId="5D11A936" w14:textId="77777777" w:rsidR="000F7652" w:rsidRDefault="000F7652" w:rsidP="00CE7843">
      <w:pPr>
        <w:rPr>
          <w:rFonts w:ascii="Times New Roman" w:hAnsi="Times New Roman" w:cs="Times New Roman"/>
          <w:b/>
        </w:rPr>
      </w:pPr>
    </w:p>
    <w:tbl>
      <w:tblPr>
        <w:tblStyle w:val="TableGrid"/>
        <w:tblW w:w="9337" w:type="dxa"/>
        <w:tblInd w:w="18" w:type="dxa"/>
        <w:shd w:val="clear" w:color="auto" w:fill="FFFF99"/>
        <w:tblLook w:val="04A0" w:firstRow="1" w:lastRow="0" w:firstColumn="1" w:lastColumn="0" w:noHBand="0" w:noVBand="1"/>
      </w:tblPr>
      <w:tblGrid>
        <w:gridCol w:w="9337"/>
      </w:tblGrid>
      <w:tr w:rsidR="000F7652" w14:paraId="2FB15C4B" w14:textId="77777777" w:rsidTr="00587710">
        <w:tc>
          <w:tcPr>
            <w:tcW w:w="9337" w:type="dxa"/>
            <w:shd w:val="clear" w:color="auto" w:fill="FFFF99"/>
          </w:tcPr>
          <w:p w14:paraId="576C1C78" w14:textId="77777777" w:rsidR="000F7652" w:rsidRPr="00C10A2C" w:rsidRDefault="000F7652" w:rsidP="00303833">
            <w:pPr>
              <w:pStyle w:val="BodyText11"/>
              <w:rPr>
                <w:b/>
              </w:rPr>
            </w:pPr>
            <w:r>
              <w:rPr>
                <w:b/>
              </w:rPr>
              <w:t xml:space="preserve">Submission </w:t>
            </w:r>
            <w:r w:rsidRPr="00C10A2C">
              <w:rPr>
                <w:b/>
              </w:rPr>
              <w:t>Instructions:</w:t>
            </w:r>
          </w:p>
          <w:p w14:paraId="698D01A8" w14:textId="16E5E5D5" w:rsidR="000F7652" w:rsidRDefault="000F7652" w:rsidP="000F7652">
            <w:pPr>
              <w:pStyle w:val="BodyText11"/>
              <w:numPr>
                <w:ilvl w:val="0"/>
                <w:numId w:val="4"/>
              </w:numPr>
            </w:pPr>
            <w:r>
              <w:t xml:space="preserve">Rename this answer sheet to be </w:t>
            </w:r>
            <w:r>
              <w:rPr>
                <w:b/>
              </w:rPr>
              <w:t>Project_M1_Part</w:t>
            </w:r>
            <w:r w:rsidRPr="002F0D85">
              <w:rPr>
                <w:b/>
              </w:rPr>
              <w:t>2</w:t>
            </w:r>
            <w:r>
              <w:rPr>
                <w:b/>
              </w:rPr>
              <w:t>B</w:t>
            </w:r>
            <w:r w:rsidRPr="002F0D85">
              <w:rPr>
                <w:b/>
              </w:rPr>
              <w:t>_</w:t>
            </w:r>
            <w:r w:rsidRPr="002F0D85">
              <w:rPr>
                <w:b/>
                <w:i/>
              </w:rPr>
              <w:t>sss</w:t>
            </w:r>
            <w:r w:rsidRPr="002F0D85">
              <w:rPr>
                <w:b/>
              </w:rPr>
              <w:t>_</w:t>
            </w:r>
            <w:r w:rsidRPr="002F0D85">
              <w:rPr>
                <w:b/>
                <w:i/>
              </w:rPr>
              <w:t>tt</w:t>
            </w:r>
            <w:r w:rsidRPr="002F0D85">
              <w:rPr>
                <w:b/>
              </w:rPr>
              <w:t>.docx</w:t>
            </w:r>
            <w:r>
              <w:t xml:space="preserve"> where </w:t>
            </w:r>
            <w:proofErr w:type="spellStart"/>
            <w:r w:rsidRPr="002F0D85">
              <w:rPr>
                <w:b/>
                <w:i/>
              </w:rPr>
              <w:t>sss</w:t>
            </w:r>
            <w:proofErr w:type="spellEnd"/>
            <w:r>
              <w:t xml:space="preserve"> is your section number (</w:t>
            </w:r>
            <w:r w:rsidR="00A801CA">
              <w:t xml:space="preserve">e.g., </w:t>
            </w:r>
            <w:r>
              <w:t xml:space="preserve">001 </w:t>
            </w:r>
            <w:r w:rsidR="00A801CA">
              <w:t>f</w:t>
            </w:r>
            <w:r>
              <w:t xml:space="preserve">or </w:t>
            </w:r>
            <w:r w:rsidR="00A801CA">
              <w:t xml:space="preserve">section </w:t>
            </w:r>
            <w:r>
              <w:t>00</w:t>
            </w:r>
            <w:r w:rsidR="00A801CA">
              <w:t>1</w:t>
            </w:r>
            <w:r>
              <w:t xml:space="preserve">) and </w:t>
            </w:r>
            <w:proofErr w:type="spellStart"/>
            <w:r w:rsidRPr="002F0D85">
              <w:rPr>
                <w:b/>
                <w:i/>
              </w:rPr>
              <w:t>tt</w:t>
            </w:r>
            <w:proofErr w:type="spellEnd"/>
            <w:r>
              <w:t xml:space="preserve"> is your team number (e.g., 07 for team 7).</w:t>
            </w:r>
          </w:p>
          <w:p w14:paraId="6185709B" w14:textId="536D4E34" w:rsidR="000F7652" w:rsidRDefault="000F7652" w:rsidP="000F7652">
            <w:pPr>
              <w:pStyle w:val="BodyText11"/>
              <w:numPr>
                <w:ilvl w:val="0"/>
                <w:numId w:val="4"/>
              </w:numPr>
            </w:pPr>
            <w:r>
              <w:t xml:space="preserve">Submit this answer sheet </w:t>
            </w:r>
            <w:proofErr w:type="gramStart"/>
            <w:r w:rsidRPr="002F0D85">
              <w:rPr>
                <w:b/>
                <w:i/>
                <w:u w:val="single"/>
              </w:rPr>
              <w:t>along with</w:t>
            </w:r>
            <w:r>
              <w:t xml:space="preserve"> the answer sheet for Part 1-2A to the M1 drop box on Bb</w:t>
            </w:r>
            <w:proofErr w:type="gramEnd"/>
            <w:r>
              <w:t xml:space="preserve"> </w:t>
            </w:r>
            <w:r w:rsidRPr="002F0D85">
              <w:rPr>
                <w:color w:val="FF0000"/>
              </w:rPr>
              <w:t>prior to Class 2</w:t>
            </w:r>
            <w:r w:rsidR="00FB1408">
              <w:rPr>
                <w:color w:val="FF0000"/>
              </w:rPr>
              <w:t>3</w:t>
            </w:r>
            <w:r>
              <w:t>.</w:t>
            </w:r>
          </w:p>
          <w:p w14:paraId="35D86054" w14:textId="77777777" w:rsidR="00A66D80" w:rsidRPr="000B7C22" w:rsidRDefault="00A66D80" w:rsidP="00A66D80">
            <w:pPr>
              <w:pStyle w:val="BodyText11"/>
              <w:spacing w:before="60" w:after="60"/>
              <w:ind w:left="342"/>
              <w:rPr>
                <w:color w:val="FF0000"/>
              </w:rPr>
            </w:pPr>
            <w:r w:rsidRPr="000B7C22">
              <w:rPr>
                <w:color w:val="FF0000"/>
              </w:rPr>
              <w:t xml:space="preserve">Notes: </w:t>
            </w:r>
          </w:p>
          <w:p w14:paraId="48F45440" w14:textId="77777777" w:rsidR="00A66D80" w:rsidRDefault="00A66D80" w:rsidP="00A66D80">
            <w:pPr>
              <w:pStyle w:val="BodyText11"/>
              <w:numPr>
                <w:ilvl w:val="0"/>
                <w:numId w:val="5"/>
              </w:numPr>
              <w:spacing w:before="60" w:after="60"/>
            </w:pPr>
            <w:r>
              <w:t>Only one(1) submission per team</w:t>
            </w:r>
          </w:p>
          <w:p w14:paraId="6050FE01" w14:textId="77777777" w:rsidR="00A66D80" w:rsidRDefault="00A66D80" w:rsidP="00A66D80">
            <w:pPr>
              <w:pStyle w:val="BodyText11"/>
              <w:numPr>
                <w:ilvl w:val="0"/>
                <w:numId w:val="5"/>
              </w:numPr>
              <w:spacing w:before="60" w:after="60"/>
            </w:pPr>
            <w:r>
              <w:t xml:space="preserve">Only the last submission to the M1 Dropbox </w:t>
            </w:r>
            <w:proofErr w:type="gramStart"/>
            <w:r>
              <w:t>will be graded</w:t>
            </w:r>
            <w:proofErr w:type="gramEnd"/>
            <w:r>
              <w:t xml:space="preserve">. </w:t>
            </w:r>
          </w:p>
          <w:p w14:paraId="1E2D55A4" w14:textId="77777777" w:rsidR="00A66D80" w:rsidRDefault="00A66D80" w:rsidP="00A66D80">
            <w:pPr>
              <w:pStyle w:val="BodyText11"/>
              <w:numPr>
                <w:ilvl w:val="1"/>
                <w:numId w:val="5"/>
              </w:numPr>
              <w:spacing w:before="60" w:after="60"/>
            </w:pPr>
            <w:r>
              <w:t xml:space="preserve">Make sure Part 1-2A and Part 2B Answer Sheets are </w:t>
            </w:r>
            <w:r w:rsidRPr="00BC4B2F">
              <w:rPr>
                <w:u w:val="single"/>
              </w:rPr>
              <w:t>all</w:t>
            </w:r>
            <w:r>
              <w:t xml:space="preserve"> in the last submission.</w:t>
            </w:r>
          </w:p>
          <w:p w14:paraId="4C3B2FEC" w14:textId="77777777" w:rsidR="00A66D80" w:rsidRDefault="00A66D80" w:rsidP="00A66D80">
            <w:pPr>
              <w:pStyle w:val="BodyText11"/>
              <w:numPr>
                <w:ilvl w:val="1"/>
                <w:numId w:val="5"/>
              </w:numPr>
              <w:spacing w:before="60" w:after="60"/>
            </w:pPr>
            <w:r>
              <w:t xml:space="preserve">Check to make sure the files </w:t>
            </w:r>
            <w:proofErr w:type="gramStart"/>
            <w:r>
              <w:t>can be accessed</w:t>
            </w:r>
            <w:proofErr w:type="gramEnd"/>
            <w:r>
              <w:t xml:space="preserve"> after uploading to Blackboard.</w:t>
            </w:r>
          </w:p>
          <w:p w14:paraId="239895A3" w14:textId="17A237FC" w:rsidR="000F7652" w:rsidRPr="002F0D85" w:rsidRDefault="00A66D80" w:rsidP="000F7652">
            <w:pPr>
              <w:pStyle w:val="BodyText11"/>
              <w:numPr>
                <w:ilvl w:val="0"/>
                <w:numId w:val="5"/>
              </w:numPr>
            </w:pPr>
            <w:r>
              <w:t>After submission, distribute the submitted files to all team members</w:t>
            </w:r>
            <w:r w:rsidRPr="00A81B8A">
              <w:rPr>
                <w:i/>
                <w:color w:val="FF0000"/>
              </w:rPr>
              <w:t xml:space="preserve">. </w:t>
            </w:r>
            <w:r w:rsidRPr="000B7C22">
              <w:rPr>
                <w:i/>
              </w:rPr>
              <w:t>Ensure all members of the team have copies of the submitted files.</w:t>
            </w:r>
          </w:p>
        </w:tc>
        <w:bookmarkStart w:id="0" w:name="_GoBack"/>
        <w:bookmarkEnd w:id="0"/>
      </w:tr>
    </w:tbl>
    <w:p w14:paraId="422E6710" w14:textId="77777777" w:rsidR="000F7652" w:rsidRDefault="000F7652" w:rsidP="000F7652">
      <w:pPr>
        <w:rPr>
          <w:rFonts w:ascii="Times New Roman" w:hAnsi="Times New Roman" w:cs="Times New Roman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E0AA5" w14:paraId="78CBEBE0" w14:textId="77777777" w:rsidTr="005E0AA5">
        <w:tc>
          <w:tcPr>
            <w:tcW w:w="9350" w:type="dxa"/>
            <w:shd w:val="clear" w:color="auto" w:fill="C2E49C"/>
          </w:tcPr>
          <w:p w14:paraId="2893A415" w14:textId="06D50273" w:rsidR="005E0AA5" w:rsidRPr="000F0A57" w:rsidRDefault="000B3924" w:rsidP="005E0AA5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0F0A57">
              <w:rPr>
                <w:rFonts w:ascii="Arial" w:hAnsi="Arial" w:cs="Arial"/>
                <w:b/>
                <w:sz w:val="20"/>
                <w:szCs w:val="20"/>
              </w:rPr>
              <w:t xml:space="preserve">Learning Objective (LO): </w:t>
            </w:r>
            <w:r w:rsidR="005E0AA5" w:rsidRPr="000F0A57">
              <w:rPr>
                <w:rFonts w:ascii="Arial" w:hAnsi="Arial" w:cs="Arial"/>
                <w:b/>
                <w:sz w:val="20"/>
                <w:szCs w:val="20"/>
              </w:rPr>
              <w:t>21.02 Communicate ideas clearly and concisely</w:t>
            </w:r>
          </w:p>
          <w:p w14:paraId="430A7CFD" w14:textId="77777777" w:rsidR="005E0AA5" w:rsidRPr="00A31E5D" w:rsidRDefault="005E0AA5" w:rsidP="005E0AA5">
            <w:pPr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A31E5D">
              <w:rPr>
                <w:rFonts w:ascii="Arial" w:hAnsi="Arial" w:cs="Arial"/>
                <w:b/>
                <w:i/>
                <w:sz w:val="20"/>
                <w:szCs w:val="20"/>
              </w:rPr>
              <w:t>Evidence of Proficiency Requires:</w:t>
            </w:r>
          </w:p>
          <w:p w14:paraId="0469DB11" w14:textId="77777777" w:rsidR="005E0AA5" w:rsidRPr="000F0A57" w:rsidRDefault="005E0AA5" w:rsidP="005E0AA5">
            <w:pPr>
              <w:pStyle w:val="BodyText1"/>
              <w:numPr>
                <w:ilvl w:val="0"/>
                <w:numId w:val="6"/>
              </w:numPr>
              <w:spacing w:before="0" w:after="0" w:line="240" w:lineRule="auto"/>
              <w:ind w:left="360"/>
              <w:outlineLvl w:val="9"/>
              <w:rPr>
                <w:sz w:val="20"/>
                <w:szCs w:val="20"/>
              </w:rPr>
            </w:pPr>
            <w:r w:rsidRPr="000F0A57">
              <w:rPr>
                <w:sz w:val="20"/>
                <w:szCs w:val="20"/>
              </w:rPr>
              <w:t>Purpose of communication is clear</w:t>
            </w:r>
          </w:p>
          <w:p w14:paraId="6C05D6E4" w14:textId="77777777" w:rsidR="005E0AA5" w:rsidRPr="000F0A57" w:rsidRDefault="005E0AA5" w:rsidP="005E0AA5">
            <w:pPr>
              <w:pStyle w:val="BodyText1"/>
              <w:numPr>
                <w:ilvl w:val="0"/>
                <w:numId w:val="6"/>
              </w:numPr>
              <w:spacing w:before="0" w:after="0" w:line="240" w:lineRule="auto"/>
              <w:ind w:left="360"/>
              <w:outlineLvl w:val="9"/>
              <w:rPr>
                <w:sz w:val="20"/>
                <w:szCs w:val="20"/>
              </w:rPr>
            </w:pPr>
            <w:r w:rsidRPr="000F0A57">
              <w:rPr>
                <w:sz w:val="20"/>
                <w:szCs w:val="20"/>
              </w:rPr>
              <w:t>Processes are fully but concisely described</w:t>
            </w:r>
          </w:p>
          <w:p w14:paraId="3711E01D" w14:textId="77777777" w:rsidR="005E0AA5" w:rsidRPr="000F0A57" w:rsidRDefault="005E0AA5" w:rsidP="005E0AA5">
            <w:pPr>
              <w:pStyle w:val="BodyText1"/>
              <w:numPr>
                <w:ilvl w:val="1"/>
                <w:numId w:val="6"/>
              </w:numPr>
              <w:spacing w:before="0" w:after="0" w:line="240" w:lineRule="auto"/>
              <w:ind w:left="720"/>
              <w:outlineLvl w:val="9"/>
              <w:rPr>
                <w:sz w:val="20"/>
                <w:szCs w:val="20"/>
              </w:rPr>
            </w:pPr>
            <w:r w:rsidRPr="000F0A57">
              <w:rPr>
                <w:sz w:val="20"/>
                <w:szCs w:val="20"/>
              </w:rPr>
              <w:t xml:space="preserve">All steps are included </w:t>
            </w:r>
          </w:p>
          <w:p w14:paraId="43CF98F8" w14:textId="77777777" w:rsidR="005E0AA5" w:rsidRPr="000F0A57" w:rsidRDefault="005E0AA5" w:rsidP="005E0AA5">
            <w:pPr>
              <w:pStyle w:val="BodyText1"/>
              <w:numPr>
                <w:ilvl w:val="1"/>
                <w:numId w:val="6"/>
              </w:numPr>
              <w:spacing w:before="0" w:after="0" w:line="240" w:lineRule="auto"/>
              <w:ind w:left="720"/>
              <w:outlineLvl w:val="9"/>
              <w:rPr>
                <w:sz w:val="20"/>
                <w:szCs w:val="20"/>
              </w:rPr>
            </w:pPr>
            <w:r w:rsidRPr="000F0A57">
              <w:rPr>
                <w:sz w:val="20"/>
                <w:szCs w:val="20"/>
              </w:rPr>
              <w:t>Assumptions are stated</w:t>
            </w:r>
          </w:p>
          <w:p w14:paraId="0E2C332B" w14:textId="77777777" w:rsidR="005E0AA5" w:rsidRPr="000F0A57" w:rsidRDefault="005E0AA5" w:rsidP="005E0AA5">
            <w:pPr>
              <w:pStyle w:val="BodyText1"/>
              <w:numPr>
                <w:ilvl w:val="1"/>
                <w:numId w:val="6"/>
              </w:numPr>
              <w:spacing w:before="0" w:after="0" w:line="240" w:lineRule="auto"/>
              <w:ind w:left="720"/>
              <w:outlineLvl w:val="9"/>
              <w:rPr>
                <w:sz w:val="20"/>
                <w:szCs w:val="20"/>
              </w:rPr>
            </w:pPr>
            <w:r w:rsidRPr="000F0A57">
              <w:rPr>
                <w:sz w:val="20"/>
                <w:szCs w:val="20"/>
              </w:rPr>
              <w:t>Appropriate technical language is used</w:t>
            </w:r>
          </w:p>
          <w:p w14:paraId="50B3C0A0" w14:textId="77777777" w:rsidR="005E0AA5" w:rsidRPr="000F0A57" w:rsidRDefault="005E0AA5" w:rsidP="005E0AA5">
            <w:pPr>
              <w:pStyle w:val="BodyText1"/>
              <w:numPr>
                <w:ilvl w:val="1"/>
                <w:numId w:val="6"/>
              </w:numPr>
              <w:spacing w:before="0" w:after="0" w:line="240" w:lineRule="auto"/>
              <w:ind w:left="720"/>
              <w:outlineLvl w:val="9"/>
              <w:rPr>
                <w:sz w:val="20"/>
                <w:szCs w:val="20"/>
              </w:rPr>
            </w:pPr>
            <w:r w:rsidRPr="000F0A57">
              <w:rPr>
                <w:sz w:val="20"/>
                <w:szCs w:val="20"/>
              </w:rPr>
              <w:t>Clarifying images (e.g., sketches, graphs and/flow charts) are provided (as necessary)</w:t>
            </w:r>
          </w:p>
          <w:p w14:paraId="1D2A3F52" w14:textId="43E262B0" w:rsidR="005E0AA5" w:rsidRPr="005E0AA5" w:rsidRDefault="005E0AA5" w:rsidP="005E0AA5">
            <w:pPr>
              <w:pStyle w:val="BodyText1"/>
              <w:numPr>
                <w:ilvl w:val="0"/>
                <w:numId w:val="6"/>
              </w:numPr>
              <w:spacing w:before="0" w:after="0" w:line="240" w:lineRule="auto"/>
              <w:ind w:left="360"/>
              <w:outlineLvl w:val="9"/>
              <w:rPr>
                <w:sz w:val="20"/>
                <w:szCs w:val="20"/>
              </w:rPr>
            </w:pPr>
            <w:r w:rsidRPr="005E0AA5">
              <w:rPr>
                <w:sz w:val="20"/>
                <w:szCs w:val="20"/>
              </w:rPr>
              <w:t>External research is accompanied by an in-text citation and full reference</w:t>
            </w:r>
          </w:p>
        </w:tc>
      </w:tr>
      <w:tr w:rsidR="005E0AA5" w14:paraId="1DD7F365" w14:textId="77777777" w:rsidTr="005E0AA5">
        <w:tc>
          <w:tcPr>
            <w:tcW w:w="9350" w:type="dxa"/>
            <w:shd w:val="clear" w:color="auto" w:fill="C2E49C"/>
          </w:tcPr>
          <w:p w14:paraId="5ECFC0C4" w14:textId="7ABF7031" w:rsidR="002F1464" w:rsidRPr="00A31E5D" w:rsidRDefault="000B3924" w:rsidP="002F146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0F0A57">
              <w:rPr>
                <w:rFonts w:ascii="Arial" w:hAnsi="Arial" w:cs="Arial"/>
                <w:b/>
                <w:sz w:val="20"/>
                <w:szCs w:val="20"/>
              </w:rPr>
              <w:t xml:space="preserve">Learning Objective (LO): </w:t>
            </w:r>
            <w:r w:rsidR="002F1464" w:rsidRPr="00A31E5D">
              <w:rPr>
                <w:rFonts w:ascii="Arial" w:hAnsi="Arial" w:cs="Arial"/>
                <w:b/>
                <w:sz w:val="20"/>
                <w:szCs w:val="20"/>
              </w:rPr>
              <w:t>21.03 Evaluate model or algorithm development (e.g. ideas, work, functionality) using evidence-based rationales</w:t>
            </w:r>
          </w:p>
          <w:p w14:paraId="63230853" w14:textId="77777777" w:rsidR="002F1464" w:rsidRPr="00A31E5D" w:rsidRDefault="002F1464" w:rsidP="002F1464">
            <w:pPr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A31E5D">
              <w:rPr>
                <w:rFonts w:ascii="Arial" w:hAnsi="Arial" w:cs="Arial"/>
                <w:b/>
                <w:i/>
                <w:sz w:val="20"/>
                <w:szCs w:val="20"/>
              </w:rPr>
              <w:t>Evidence of Proficiency Requires:</w:t>
            </w:r>
          </w:p>
          <w:p w14:paraId="52035249" w14:textId="77777777" w:rsidR="002F1464" w:rsidRPr="00A31E5D" w:rsidRDefault="002F1464" w:rsidP="002F1464">
            <w:pPr>
              <w:pStyle w:val="BodyText1"/>
              <w:numPr>
                <w:ilvl w:val="0"/>
                <w:numId w:val="6"/>
              </w:numPr>
              <w:spacing w:before="0" w:after="0" w:line="240" w:lineRule="auto"/>
              <w:ind w:left="360"/>
              <w:outlineLvl w:val="9"/>
              <w:rPr>
                <w:sz w:val="20"/>
                <w:szCs w:val="20"/>
              </w:rPr>
            </w:pPr>
            <w:r w:rsidRPr="00A31E5D">
              <w:rPr>
                <w:sz w:val="20"/>
                <w:szCs w:val="20"/>
              </w:rPr>
              <w:t>Assumptions, claims, and critical decisions are clearly stated</w:t>
            </w:r>
          </w:p>
          <w:p w14:paraId="64789734" w14:textId="77777777" w:rsidR="002F1464" w:rsidRPr="00A31E5D" w:rsidRDefault="002F1464" w:rsidP="002F1464">
            <w:pPr>
              <w:pStyle w:val="BodyText1"/>
              <w:numPr>
                <w:ilvl w:val="0"/>
                <w:numId w:val="6"/>
              </w:numPr>
              <w:spacing w:before="0" w:after="0" w:line="240" w:lineRule="auto"/>
              <w:ind w:left="360"/>
              <w:outlineLvl w:val="9"/>
              <w:rPr>
                <w:sz w:val="20"/>
                <w:szCs w:val="20"/>
              </w:rPr>
            </w:pPr>
            <w:r w:rsidRPr="00A31E5D">
              <w:rPr>
                <w:sz w:val="20"/>
                <w:szCs w:val="20"/>
              </w:rPr>
              <w:t>An appropriate source of evidence is used to support assumptions, claims, and critical decisions</w:t>
            </w:r>
          </w:p>
          <w:p w14:paraId="014D9A2F" w14:textId="77777777" w:rsidR="002F1464" w:rsidRPr="00A31E5D" w:rsidRDefault="002F1464" w:rsidP="002F1464">
            <w:pPr>
              <w:pStyle w:val="BodyText1"/>
              <w:numPr>
                <w:ilvl w:val="0"/>
                <w:numId w:val="6"/>
              </w:numPr>
              <w:spacing w:before="0" w:after="0" w:line="240" w:lineRule="auto"/>
              <w:ind w:left="360"/>
              <w:outlineLvl w:val="9"/>
              <w:rPr>
                <w:sz w:val="20"/>
                <w:szCs w:val="20"/>
              </w:rPr>
            </w:pPr>
            <w:r w:rsidRPr="00A31E5D">
              <w:rPr>
                <w:sz w:val="20"/>
                <w:szCs w:val="20"/>
              </w:rPr>
              <w:t>The evidence is clearly articulated</w:t>
            </w:r>
          </w:p>
          <w:p w14:paraId="4224EE54" w14:textId="6D9A3BED" w:rsidR="005E0AA5" w:rsidRPr="002F1464" w:rsidRDefault="002F1464" w:rsidP="002F1464">
            <w:pPr>
              <w:pStyle w:val="BodyText1"/>
              <w:numPr>
                <w:ilvl w:val="0"/>
                <w:numId w:val="6"/>
              </w:numPr>
              <w:spacing w:before="0" w:after="0" w:line="240" w:lineRule="auto"/>
              <w:ind w:left="360"/>
              <w:outlineLvl w:val="9"/>
              <w:rPr>
                <w:sz w:val="20"/>
                <w:szCs w:val="20"/>
              </w:rPr>
            </w:pPr>
            <w:r w:rsidRPr="00A31E5D">
              <w:rPr>
                <w:sz w:val="20"/>
                <w:szCs w:val="20"/>
              </w:rPr>
              <w:t>External research is accompanied by an in-text citation and full reference</w:t>
            </w:r>
          </w:p>
        </w:tc>
      </w:tr>
    </w:tbl>
    <w:p w14:paraId="78550C37" w14:textId="77777777" w:rsidR="00303833" w:rsidRDefault="00303833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br w:type="page"/>
      </w:r>
    </w:p>
    <w:p w14:paraId="3A130127" w14:textId="2C9C0413" w:rsidR="00CE7843" w:rsidRPr="00E33C8E" w:rsidRDefault="00CE7843" w:rsidP="00D46D6C">
      <w:pPr>
        <w:spacing w:after="12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 xml:space="preserve">Part 2: </w:t>
      </w:r>
      <w:r w:rsidRPr="00CE3BE2">
        <w:rPr>
          <w:rFonts w:ascii="Times New Roman" w:hAnsi="Times New Roman" w:cs="Times New Roman"/>
          <w:b/>
        </w:rPr>
        <w:t xml:space="preserve">Evaluation of </w:t>
      </w:r>
      <w:r w:rsidR="000F7652">
        <w:rPr>
          <w:rFonts w:ascii="Times New Roman" w:hAnsi="Times New Roman" w:cs="Times New Roman"/>
          <w:b/>
        </w:rPr>
        <w:t>Y</w:t>
      </w:r>
      <w:r w:rsidRPr="00CE3BE2">
        <w:rPr>
          <w:rFonts w:ascii="Times New Roman" w:hAnsi="Times New Roman" w:cs="Times New Roman"/>
          <w:b/>
        </w:rPr>
        <w:t xml:space="preserve">our </w:t>
      </w:r>
      <w:r w:rsidR="000F7652">
        <w:rPr>
          <w:rFonts w:ascii="Times New Roman" w:hAnsi="Times New Roman" w:cs="Times New Roman"/>
          <w:b/>
        </w:rPr>
        <w:t>I</w:t>
      </w:r>
      <w:r w:rsidRPr="00CE3BE2">
        <w:rPr>
          <w:rFonts w:ascii="Times New Roman" w:hAnsi="Times New Roman" w:cs="Times New Roman"/>
          <w:b/>
        </w:rPr>
        <w:t>deas</w:t>
      </w:r>
    </w:p>
    <w:p w14:paraId="061FF8FB" w14:textId="77777777" w:rsidR="00CE7843" w:rsidRPr="006D6841" w:rsidRDefault="00CE7843" w:rsidP="00CE7843">
      <w:p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Section B</w:t>
      </w:r>
      <w:r w:rsidRPr="006D6841">
        <w:rPr>
          <w:rFonts w:ascii="Times New Roman" w:hAnsi="Times New Roman" w:cs="Times New Roman"/>
          <w:u w:val="single"/>
        </w:rPr>
        <w:t>: Noisy Data</w:t>
      </w:r>
    </w:p>
    <w:p w14:paraId="6D5BC342" w14:textId="77777777" w:rsidR="00303833" w:rsidRDefault="00CE7843" w:rsidP="00CE784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Real experimental data always contains measurement noise, an example of which </w:t>
      </w:r>
      <w:proofErr w:type="gramStart"/>
      <w:r>
        <w:rPr>
          <w:rFonts w:ascii="Times New Roman" w:hAnsi="Times New Roman" w:cs="Times New Roman"/>
        </w:rPr>
        <w:t>is shown</w:t>
      </w:r>
      <w:proofErr w:type="gramEnd"/>
      <w:r>
        <w:rPr>
          <w:rFonts w:ascii="Times New Roman" w:hAnsi="Times New Roman" w:cs="Times New Roman"/>
        </w:rPr>
        <w:t xml:space="preserve"> in the figure below. </w:t>
      </w:r>
    </w:p>
    <w:p w14:paraId="2CA97E76" w14:textId="379CEA89" w:rsidR="00303833" w:rsidRDefault="00303833" w:rsidP="00CE7843">
      <w:pPr>
        <w:rPr>
          <w:rFonts w:ascii="Times New Roman" w:hAnsi="Times New Roman" w:cs="Times New Roman"/>
        </w:rPr>
      </w:pPr>
    </w:p>
    <w:p w14:paraId="19DE663C" w14:textId="00F53AE4" w:rsidR="00303833" w:rsidRDefault="00303833" w:rsidP="009824CD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AE0F21A" wp14:editId="02B4AEE9">
            <wp:extent cx="4105958" cy="3273960"/>
            <wp:effectExtent l="0" t="0" r="8890" b="3175"/>
            <wp:docPr id="2" name="Picture 2" descr="Macintosh HD:Users:bergere:Dropbox:ENGR132_F2015:Project:F13_ENGR132_Project_Development:20151020 Revisions:figure2.p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cintosh HD:Users:bergere:Dropbox:ENGR132_F2015:Project:F13_ENGR132_Project_Development:20151020 Revisions:figure2.pd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6461" cy="32743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B81C80" w14:textId="77777777" w:rsidR="00303833" w:rsidRDefault="00303833" w:rsidP="00CE7843">
      <w:pPr>
        <w:rPr>
          <w:rFonts w:ascii="Times New Roman" w:hAnsi="Times New Roman" w:cs="Times New Roman"/>
        </w:rPr>
      </w:pPr>
    </w:p>
    <w:p w14:paraId="1BFC15EF" w14:textId="41EDB70B" w:rsidR="000F7652" w:rsidRDefault="00CE7843" w:rsidP="009824C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Experimental noise can come from many different sources, and it always makes parameter identification </w:t>
      </w:r>
      <w:r w:rsidR="00B94E99">
        <w:rPr>
          <w:rFonts w:ascii="Times New Roman" w:hAnsi="Times New Roman" w:cs="Times New Roman"/>
        </w:rPr>
        <w:t>more</w:t>
      </w:r>
      <w:r w:rsidR="00A54268">
        <w:rPr>
          <w:rFonts w:ascii="Times New Roman" w:hAnsi="Times New Roman" w:cs="Times New Roman"/>
        </w:rPr>
        <w:t xml:space="preserve"> challeng</w:t>
      </w:r>
      <w:r w:rsidR="00B94E99">
        <w:rPr>
          <w:rFonts w:ascii="Times New Roman" w:hAnsi="Times New Roman" w:cs="Times New Roman"/>
        </w:rPr>
        <w:t>ing</w:t>
      </w:r>
      <w:r w:rsidR="00BE50EF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 xml:space="preserve">In this part of the assignment, you </w:t>
      </w:r>
      <w:r w:rsidR="00A54268">
        <w:rPr>
          <w:rFonts w:ascii="Times New Roman" w:hAnsi="Times New Roman" w:cs="Times New Roman"/>
        </w:rPr>
        <w:t>must</w:t>
      </w:r>
      <w:r>
        <w:rPr>
          <w:rFonts w:ascii="Times New Roman" w:hAnsi="Times New Roman" w:cs="Times New Roman"/>
        </w:rPr>
        <w:t xml:space="preserve"> re-evaluate your </w:t>
      </w:r>
      <w:r w:rsidR="0098353C">
        <w:rPr>
          <w:rFonts w:ascii="Times New Roman" w:hAnsi="Times New Roman" w:cs="Times New Roman"/>
        </w:rPr>
        <w:t xml:space="preserve">approaches </w:t>
      </w:r>
      <w:r w:rsidR="0031312F">
        <w:rPr>
          <w:rFonts w:ascii="Times New Roman" w:hAnsi="Times New Roman" w:cs="Times New Roman"/>
        </w:rPr>
        <w:t>from Part</w:t>
      </w:r>
      <w:r w:rsidR="00783F6A">
        <w:rPr>
          <w:rFonts w:ascii="Times New Roman" w:hAnsi="Times New Roman" w:cs="Times New Roman"/>
        </w:rPr>
        <w:t xml:space="preserve"> </w:t>
      </w:r>
      <w:r w:rsidR="0031312F">
        <w:rPr>
          <w:rFonts w:ascii="Times New Roman" w:hAnsi="Times New Roman" w:cs="Times New Roman"/>
        </w:rPr>
        <w:t xml:space="preserve">2A </w:t>
      </w:r>
      <w:r>
        <w:rPr>
          <w:rFonts w:ascii="Times New Roman" w:hAnsi="Times New Roman" w:cs="Times New Roman"/>
        </w:rPr>
        <w:t xml:space="preserve">in light of the measurement noise. </w:t>
      </w:r>
    </w:p>
    <w:p w14:paraId="7B1306D8" w14:textId="7113B1BE" w:rsidR="00CE7843" w:rsidRDefault="00CE7843" w:rsidP="00CE7843">
      <w:pPr>
        <w:jc w:val="center"/>
        <w:rPr>
          <w:rFonts w:ascii="Times New Roman" w:hAnsi="Times New Roman" w:cs="Times New Roman"/>
        </w:rPr>
      </w:pPr>
    </w:p>
    <w:p w14:paraId="5B5B7207" w14:textId="4C1BD8A9" w:rsidR="00B94E99" w:rsidRDefault="00B94E99" w:rsidP="00CE784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For each of the </w:t>
      </w:r>
      <w:r w:rsidR="00EB2B7C">
        <w:rPr>
          <w:rFonts w:ascii="Times New Roman" w:hAnsi="Times New Roman" w:cs="Times New Roman"/>
        </w:rPr>
        <w:t>approaches</w:t>
      </w:r>
      <w:r>
        <w:rPr>
          <w:rFonts w:ascii="Times New Roman" w:hAnsi="Times New Roman" w:cs="Times New Roman"/>
        </w:rPr>
        <w:t xml:space="preserve"> you described in Part </w:t>
      </w:r>
      <w:r w:rsidR="00303833">
        <w:rPr>
          <w:rFonts w:ascii="Times New Roman" w:hAnsi="Times New Roman" w:cs="Times New Roman"/>
        </w:rPr>
        <w:t xml:space="preserve">2A </w:t>
      </w:r>
      <w:r>
        <w:rPr>
          <w:rFonts w:ascii="Times New Roman" w:hAnsi="Times New Roman" w:cs="Times New Roman"/>
        </w:rPr>
        <w:t xml:space="preserve">of Milestone </w:t>
      </w:r>
      <w:r w:rsidR="003C4594"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>:</w:t>
      </w:r>
    </w:p>
    <w:p w14:paraId="5E326F2D" w14:textId="55CB4D6B" w:rsidR="00B94E99" w:rsidRDefault="00EB2B7C" w:rsidP="008A5AC2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explain</w:t>
      </w:r>
      <w:proofErr w:type="gramEnd"/>
      <w:r w:rsidR="00B94E99">
        <w:rPr>
          <w:rFonts w:ascii="Times New Roman" w:hAnsi="Times New Roman" w:cs="Times New Roman"/>
        </w:rPr>
        <w:t xml:space="preserve"> </w:t>
      </w:r>
      <w:r w:rsidR="00285579">
        <w:rPr>
          <w:rFonts w:ascii="Times New Roman" w:hAnsi="Times New Roman" w:cs="Times New Roman"/>
        </w:rPr>
        <w:t xml:space="preserve">in </w:t>
      </w:r>
      <w:r w:rsidR="00B5047B">
        <w:rPr>
          <w:rFonts w:ascii="Times New Roman" w:hAnsi="Times New Roman" w:cs="Times New Roman"/>
        </w:rPr>
        <w:t xml:space="preserve">a </w:t>
      </w:r>
      <w:proofErr w:type="spellStart"/>
      <w:r w:rsidR="00B5047B">
        <w:rPr>
          <w:rFonts w:ascii="Times New Roman" w:hAnsi="Times New Roman" w:cs="Times New Roman"/>
        </w:rPr>
        <w:t>few</w:t>
      </w:r>
      <w:r w:rsidR="00285579">
        <w:rPr>
          <w:rFonts w:ascii="Times New Roman" w:hAnsi="Times New Roman" w:cs="Times New Roman"/>
        </w:rPr>
        <w:t>sentences</w:t>
      </w:r>
      <w:proofErr w:type="spellEnd"/>
      <w:r w:rsidR="00285579">
        <w:rPr>
          <w:rFonts w:ascii="Times New Roman" w:hAnsi="Times New Roman" w:cs="Times New Roman"/>
        </w:rPr>
        <w:t xml:space="preserve"> </w:t>
      </w:r>
      <w:r w:rsidR="0098353C">
        <w:rPr>
          <w:rFonts w:ascii="Times New Roman" w:hAnsi="Times New Roman" w:cs="Times New Roman"/>
        </w:rPr>
        <w:t xml:space="preserve">how the approach might fail in the presence of noise. As </w:t>
      </w:r>
      <w:proofErr w:type="gramStart"/>
      <w:r w:rsidR="0098353C">
        <w:rPr>
          <w:rFonts w:ascii="Times New Roman" w:hAnsi="Times New Roman" w:cs="Times New Roman"/>
        </w:rPr>
        <w:t>appropriate</w:t>
      </w:r>
      <w:proofErr w:type="gramEnd"/>
      <w:r w:rsidR="0098353C">
        <w:rPr>
          <w:rFonts w:ascii="Times New Roman" w:hAnsi="Times New Roman" w:cs="Times New Roman"/>
        </w:rPr>
        <w:t xml:space="preserve"> include sketches to clarify your explanation. </w:t>
      </w:r>
    </w:p>
    <w:p w14:paraId="580F1174" w14:textId="064F6D3B" w:rsidR="0098353C" w:rsidRDefault="00BE50EF" w:rsidP="000F7652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modify</w:t>
      </w:r>
      <w:proofErr w:type="gramEnd"/>
      <w:r w:rsidR="0098353C">
        <w:rPr>
          <w:rFonts w:ascii="Times New Roman" w:hAnsi="Times New Roman" w:cs="Times New Roman"/>
        </w:rPr>
        <w:t xml:space="preserve"> your approach to account for the presence of noise in the time history data</w:t>
      </w:r>
      <w:r>
        <w:rPr>
          <w:rFonts w:ascii="Times New Roman" w:hAnsi="Times New Roman" w:cs="Times New Roman"/>
        </w:rPr>
        <w:t xml:space="preserve">. Use flowcharts and sketches to clarify your steps as necessary. </w:t>
      </w:r>
    </w:p>
    <w:p w14:paraId="5ED804E1" w14:textId="7365DC4F" w:rsidR="00B94E99" w:rsidRPr="00331DAA" w:rsidRDefault="000F7652" w:rsidP="00331DAA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re-</w:t>
      </w:r>
      <w:r w:rsidR="00B94E99">
        <w:rPr>
          <w:rFonts w:ascii="Times New Roman" w:hAnsi="Times New Roman" w:cs="Times New Roman"/>
        </w:rPr>
        <w:t>assess</w:t>
      </w:r>
      <w:proofErr w:type="gramEnd"/>
      <w:r w:rsidR="00B94E99">
        <w:rPr>
          <w:rFonts w:ascii="Times New Roman" w:hAnsi="Times New Roman" w:cs="Times New Roman"/>
        </w:rPr>
        <w:t xml:space="preserve"> the difficulty </w:t>
      </w:r>
      <w:r>
        <w:rPr>
          <w:rFonts w:ascii="Times New Roman" w:hAnsi="Times New Roman" w:cs="Times New Roman"/>
        </w:rPr>
        <w:t>of</w:t>
      </w:r>
      <w:r w:rsidR="00B94E99">
        <w:rPr>
          <w:rFonts w:ascii="Times New Roman" w:hAnsi="Times New Roman" w:cs="Times New Roman"/>
        </w:rPr>
        <w:t xml:space="preserve"> coding this approach in </w:t>
      </w:r>
      <w:r>
        <w:rPr>
          <w:rFonts w:ascii="Times New Roman" w:hAnsi="Times New Roman" w:cs="Times New Roman"/>
        </w:rPr>
        <w:t>MATLAB</w:t>
      </w:r>
      <w:r w:rsidR="00EB2B7C">
        <w:rPr>
          <w:rFonts w:ascii="Times New Roman" w:hAnsi="Times New Roman" w:cs="Times New Roman"/>
        </w:rPr>
        <w:t xml:space="preserve"> for analysis of noisy data</w:t>
      </w:r>
      <w:r w:rsidR="00B94E9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and </w:t>
      </w:r>
      <w:r w:rsidRPr="000F7652">
        <w:rPr>
          <w:rFonts w:ascii="Times New Roman" w:hAnsi="Times New Roman" w:cs="Times New Roman"/>
        </w:rPr>
        <w:t xml:space="preserve">then justify </w:t>
      </w:r>
      <w:r w:rsidR="00285579">
        <w:rPr>
          <w:rFonts w:ascii="Times New Roman" w:hAnsi="Times New Roman" w:cs="Times New Roman"/>
        </w:rPr>
        <w:t xml:space="preserve">in </w:t>
      </w:r>
      <w:r w:rsidR="00B5047B">
        <w:rPr>
          <w:rFonts w:ascii="Times New Roman" w:hAnsi="Times New Roman" w:cs="Times New Roman"/>
        </w:rPr>
        <w:t>a few</w:t>
      </w:r>
      <w:r w:rsidR="00285579">
        <w:rPr>
          <w:rFonts w:ascii="Times New Roman" w:hAnsi="Times New Roman" w:cs="Times New Roman"/>
        </w:rPr>
        <w:t xml:space="preserve"> sentences </w:t>
      </w:r>
      <w:r w:rsidRPr="000F7652">
        <w:rPr>
          <w:rFonts w:ascii="Times New Roman" w:hAnsi="Times New Roman" w:cs="Times New Roman"/>
        </w:rPr>
        <w:t>your selected level of difficulty using evidence-based rationales</w:t>
      </w:r>
      <w:r>
        <w:rPr>
          <w:rFonts w:ascii="Times New Roman" w:hAnsi="Times New Roman" w:cs="Times New Roman"/>
        </w:rPr>
        <w:t xml:space="preserve"> </w:t>
      </w:r>
      <w:r w:rsidR="00B94E99">
        <w:rPr>
          <w:rFonts w:ascii="Times New Roman" w:hAnsi="Times New Roman" w:cs="Times New Roman"/>
        </w:rPr>
        <w:t xml:space="preserve">(remember, your parameter identification must be </w:t>
      </w:r>
      <w:r w:rsidR="00B94E99" w:rsidRPr="008A5AC2">
        <w:rPr>
          <w:rFonts w:ascii="Times New Roman" w:hAnsi="Times New Roman" w:cs="Times New Roman"/>
          <w:u w:val="single"/>
        </w:rPr>
        <w:t>fully automated</w:t>
      </w:r>
      <w:r w:rsidR="00B94E99">
        <w:rPr>
          <w:rFonts w:ascii="Times New Roman" w:hAnsi="Times New Roman" w:cs="Times New Roman"/>
        </w:rPr>
        <w:t>)</w:t>
      </w:r>
      <w:r w:rsidR="008B2E43">
        <w:rPr>
          <w:rFonts w:ascii="Times New Roman" w:hAnsi="Times New Roman" w:cs="Times New Roman"/>
        </w:rPr>
        <w:t>.</w:t>
      </w:r>
      <w:r w:rsidR="00331DAA" w:rsidRPr="00331DAA">
        <w:rPr>
          <w:rFonts w:ascii="Times New Roman" w:hAnsi="Times New Roman" w:cs="Times New Roman"/>
        </w:rPr>
        <w:t xml:space="preserve"> </w:t>
      </w:r>
      <w:r w:rsidR="00331DAA">
        <w:rPr>
          <w:rFonts w:ascii="Times New Roman" w:hAnsi="Times New Roman" w:cs="Times New Roman"/>
        </w:rPr>
        <w:t>Again, your justifications must make explicit reference to MATLAB functions and coding techniques needed to translate your steps to operational code.</w:t>
      </w:r>
      <w:r w:rsidR="00331DAA" w:rsidRPr="000B0B37">
        <w:rPr>
          <w:rFonts w:ascii="Times New Roman" w:hAnsi="Times New Roman" w:cs="Times New Roman"/>
        </w:rPr>
        <w:t xml:space="preserve"> </w:t>
      </w:r>
    </w:p>
    <w:p w14:paraId="204020DA" w14:textId="77777777" w:rsidR="00CE7843" w:rsidRDefault="00CE7843" w:rsidP="00CE7843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E7843" w14:paraId="45C1C247" w14:textId="77777777" w:rsidTr="0098353C">
        <w:tc>
          <w:tcPr>
            <w:tcW w:w="9350" w:type="dxa"/>
          </w:tcPr>
          <w:p w14:paraId="5739215D" w14:textId="1DB700C9" w:rsidR="00CE7843" w:rsidRPr="00D45B0A" w:rsidRDefault="00CE7843" w:rsidP="00393EC0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Approach #1</w:t>
            </w:r>
            <w:r w:rsidR="0098353C">
              <w:rPr>
                <w:rFonts w:ascii="Times New Roman" w:hAnsi="Times New Roman" w:cs="Times New Roman"/>
                <w:b/>
              </w:rPr>
              <w:t>A</w:t>
            </w:r>
            <w:r w:rsidRPr="00D45B0A">
              <w:rPr>
                <w:rFonts w:ascii="Times New Roman" w:hAnsi="Times New Roman" w:cs="Times New Roman"/>
                <w:b/>
              </w:rPr>
              <w:t xml:space="preserve">: </w:t>
            </w:r>
            <w:r w:rsidR="00393EC0">
              <w:rPr>
                <w:rFonts w:ascii="Times New Roman" w:hAnsi="Times New Roman" w:cs="Times New Roman"/>
                <w:b/>
              </w:rPr>
              <w:t>P</w:t>
            </w:r>
            <w:r w:rsidR="00393EC0" w:rsidRPr="00D45B0A">
              <w:rPr>
                <w:rFonts w:ascii="Times New Roman" w:hAnsi="Times New Roman" w:cs="Times New Roman"/>
                <w:b/>
              </w:rPr>
              <w:t>arameter</w:t>
            </w:r>
            <w:r w:rsidR="00393EC0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="00060BEA">
              <w:rPr>
                <w:rFonts w:ascii="Times New Roman" w:hAnsi="Times New Roman" w:cs="Times New Roman"/>
              </w:rPr>
              <w:t>t</w:t>
            </w:r>
            <w:r w:rsidR="00060BEA" w:rsidRPr="007B21CD">
              <w:rPr>
                <w:rFonts w:ascii="Times New Roman" w:hAnsi="Times New Roman" w:cs="Times New Roman"/>
                <w:vertAlign w:val="subscript"/>
              </w:rPr>
              <w:t>s</w:t>
            </w:r>
            <w:proofErr w:type="spellEnd"/>
            <w:r w:rsidR="00060BEA">
              <w:rPr>
                <w:rFonts w:ascii="Times New Roman" w:hAnsi="Times New Roman" w:cs="Times New Roman"/>
              </w:rPr>
              <w:t xml:space="preserve"> </w:t>
            </w:r>
            <w:r w:rsidR="009C3298">
              <w:rPr>
                <w:rFonts w:ascii="Symbol" w:hAnsi="Symbol" w:cs="Times New Roman"/>
              </w:rPr>
              <w:t></w:t>
            </w:r>
            <w:r w:rsidR="00281508">
              <w:rPr>
                <w:rFonts w:ascii="Symbol" w:hAnsi="Symbol" w:cs="Times New Roman"/>
              </w:rPr>
              <w:t></w:t>
            </w:r>
            <w:r w:rsidR="0098353C">
              <w:rPr>
                <w:rFonts w:ascii="Times New Roman" w:hAnsi="Times New Roman" w:cs="Times New Roman"/>
              </w:rPr>
              <w:t>Must</w:t>
            </w:r>
            <w:r w:rsidR="0098353C" w:rsidRPr="00D67C4E">
              <w:rPr>
                <w:rFonts w:ascii="Times New Roman" w:hAnsi="Times New Roman" w:cs="Times New Roman"/>
              </w:rPr>
              <w:t xml:space="preserve"> </w:t>
            </w:r>
            <w:r w:rsidR="00281508">
              <w:rPr>
                <w:rFonts w:ascii="Times New Roman" w:hAnsi="Times New Roman" w:cs="Times New Roman"/>
              </w:rPr>
              <w:t xml:space="preserve">be the </w:t>
            </w:r>
            <w:r w:rsidR="009C3298">
              <w:rPr>
                <w:rFonts w:ascii="Times New Roman" w:hAnsi="Times New Roman" w:cs="Times New Roman"/>
              </w:rPr>
              <w:t>same Approach#1</w:t>
            </w:r>
            <w:r w:rsidR="0098353C">
              <w:rPr>
                <w:rFonts w:ascii="Times New Roman" w:hAnsi="Times New Roman" w:cs="Times New Roman"/>
              </w:rPr>
              <w:t>A</w:t>
            </w:r>
            <w:r w:rsidR="009C3298">
              <w:rPr>
                <w:rFonts w:ascii="Times New Roman" w:hAnsi="Times New Roman" w:cs="Times New Roman"/>
              </w:rPr>
              <w:t xml:space="preserve"> from Part </w:t>
            </w:r>
            <w:r w:rsidR="0098353C">
              <w:rPr>
                <w:rFonts w:ascii="Times New Roman" w:hAnsi="Times New Roman" w:cs="Times New Roman"/>
              </w:rPr>
              <w:t>2A</w:t>
            </w:r>
            <w:r w:rsidR="009C3298">
              <w:rPr>
                <w:rFonts w:ascii="Times New Roman" w:hAnsi="Times New Roman" w:cs="Times New Roman"/>
              </w:rPr>
              <w:t>)</w:t>
            </w:r>
          </w:p>
        </w:tc>
      </w:tr>
      <w:tr w:rsidR="00CE7843" w14:paraId="12961D43" w14:textId="77777777" w:rsidTr="0098353C">
        <w:tc>
          <w:tcPr>
            <w:tcW w:w="9350" w:type="dxa"/>
          </w:tcPr>
          <w:p w14:paraId="3547014C" w14:textId="1B18D554" w:rsidR="00CE7843" w:rsidRDefault="0098353C" w:rsidP="0030383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How could your approach fail in the presence of noise? </w:t>
            </w:r>
          </w:p>
          <w:p w14:paraId="0009A2D8" w14:textId="77777777" w:rsidR="00CE7843" w:rsidRDefault="00CE7843" w:rsidP="00303833">
            <w:pPr>
              <w:rPr>
                <w:rFonts w:ascii="Times New Roman" w:hAnsi="Times New Roman" w:cs="Times New Roman"/>
              </w:rPr>
            </w:pPr>
          </w:p>
          <w:p w14:paraId="0CB8F0F8" w14:textId="77777777" w:rsidR="00CE7843" w:rsidRDefault="00CE7843" w:rsidP="00303833">
            <w:pPr>
              <w:rPr>
                <w:rFonts w:ascii="Times New Roman" w:hAnsi="Times New Roman" w:cs="Times New Roman"/>
              </w:rPr>
            </w:pPr>
          </w:p>
          <w:p w14:paraId="2E010BED" w14:textId="77777777" w:rsidR="00CE7843" w:rsidRDefault="00CE7843" w:rsidP="00303833">
            <w:pPr>
              <w:rPr>
                <w:rFonts w:ascii="Times New Roman" w:hAnsi="Times New Roman" w:cs="Times New Roman"/>
              </w:rPr>
            </w:pPr>
          </w:p>
          <w:p w14:paraId="79333C35" w14:textId="77777777" w:rsidR="00CE7843" w:rsidRDefault="00CE7843" w:rsidP="00303833">
            <w:pPr>
              <w:rPr>
                <w:rFonts w:ascii="Times New Roman" w:hAnsi="Times New Roman" w:cs="Times New Roman"/>
              </w:rPr>
            </w:pPr>
          </w:p>
          <w:p w14:paraId="3D99C553" w14:textId="77777777" w:rsidR="00CE7843" w:rsidRDefault="00CE7843" w:rsidP="00303833">
            <w:pPr>
              <w:rPr>
                <w:rFonts w:ascii="Times New Roman" w:hAnsi="Times New Roman" w:cs="Times New Roman"/>
              </w:rPr>
            </w:pPr>
          </w:p>
          <w:p w14:paraId="4F33D599" w14:textId="77777777" w:rsidR="00CE7843" w:rsidRDefault="00CE7843" w:rsidP="00303833">
            <w:pPr>
              <w:rPr>
                <w:rFonts w:ascii="Times New Roman" w:hAnsi="Times New Roman" w:cs="Times New Roman"/>
              </w:rPr>
            </w:pPr>
          </w:p>
        </w:tc>
      </w:tr>
      <w:tr w:rsidR="0098353C" w14:paraId="5DDD84BB" w14:textId="77777777" w:rsidTr="0098353C">
        <w:tc>
          <w:tcPr>
            <w:tcW w:w="9350" w:type="dxa"/>
          </w:tcPr>
          <w:p w14:paraId="10EF5E89" w14:textId="3AE6EE42" w:rsidR="0098353C" w:rsidRDefault="00BE50EF" w:rsidP="0030383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M</w:t>
            </w:r>
            <w:r w:rsidR="0098353C">
              <w:rPr>
                <w:rFonts w:ascii="Times New Roman" w:hAnsi="Times New Roman" w:cs="Times New Roman"/>
              </w:rPr>
              <w:t>odif</w:t>
            </w:r>
            <w:r>
              <w:rPr>
                <w:rFonts w:ascii="Times New Roman" w:hAnsi="Times New Roman" w:cs="Times New Roman"/>
              </w:rPr>
              <w:t>y your approach to account for noise.</w:t>
            </w:r>
            <w:r w:rsidR="0026035D">
              <w:rPr>
                <w:rFonts w:ascii="Times New Roman" w:hAnsi="Times New Roman" w:cs="Times New Roman"/>
              </w:rPr>
              <w:t xml:space="preserve"> </w:t>
            </w:r>
          </w:p>
          <w:p w14:paraId="60E57707" w14:textId="1FC4672C" w:rsidR="00BE163F" w:rsidRDefault="00BE163F" w:rsidP="00BE163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Steps, in English</w:t>
            </w:r>
            <w:r w:rsidR="00393EC0">
              <w:rPr>
                <w:rFonts w:ascii="Times New Roman" w:hAnsi="Times New Roman" w:cs="Times New Roman"/>
              </w:rPr>
              <w:t>,</w:t>
            </w:r>
            <w:r>
              <w:rPr>
                <w:rFonts w:ascii="Times New Roman" w:hAnsi="Times New Roman" w:cs="Times New Roman"/>
              </w:rPr>
              <w:t xml:space="preserve"> not code:</w:t>
            </w:r>
          </w:p>
          <w:p w14:paraId="2F550957" w14:textId="77777777" w:rsidR="00BE50EF" w:rsidRDefault="00BE50EF" w:rsidP="0030383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1.  </w:t>
            </w:r>
          </w:p>
          <w:p w14:paraId="73F6AB34" w14:textId="44527BFC" w:rsidR="00BE50EF" w:rsidRDefault="00BE50EF" w:rsidP="0030383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2.. </w:t>
            </w:r>
          </w:p>
          <w:p w14:paraId="4A0A5841" w14:textId="0E81608A" w:rsidR="0098353C" w:rsidRDefault="00C000C7" w:rsidP="0030383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(add more steps as needed)</w:t>
            </w:r>
          </w:p>
          <w:p w14:paraId="09E88F15" w14:textId="77777777" w:rsidR="0098353C" w:rsidRDefault="0098353C" w:rsidP="00303833">
            <w:pPr>
              <w:rPr>
                <w:rFonts w:ascii="Times New Roman" w:hAnsi="Times New Roman" w:cs="Times New Roman"/>
              </w:rPr>
            </w:pPr>
          </w:p>
          <w:p w14:paraId="39C5C776" w14:textId="77777777" w:rsidR="0098353C" w:rsidRDefault="0098353C" w:rsidP="00303833">
            <w:pPr>
              <w:rPr>
                <w:rFonts w:ascii="Times New Roman" w:hAnsi="Times New Roman" w:cs="Times New Roman"/>
              </w:rPr>
            </w:pPr>
          </w:p>
          <w:p w14:paraId="7381C17F" w14:textId="77777777" w:rsidR="0098353C" w:rsidRDefault="0098353C" w:rsidP="00303833">
            <w:pPr>
              <w:rPr>
                <w:rFonts w:ascii="Times New Roman" w:hAnsi="Times New Roman" w:cs="Times New Roman"/>
              </w:rPr>
            </w:pPr>
          </w:p>
          <w:p w14:paraId="53E917DA" w14:textId="77777777" w:rsidR="0098353C" w:rsidRDefault="0098353C" w:rsidP="00303833">
            <w:pPr>
              <w:rPr>
                <w:rFonts w:ascii="Times New Roman" w:hAnsi="Times New Roman" w:cs="Times New Roman"/>
              </w:rPr>
            </w:pPr>
          </w:p>
          <w:p w14:paraId="3044E3A2" w14:textId="77777777" w:rsidR="0098353C" w:rsidRDefault="0098353C" w:rsidP="00303833">
            <w:pPr>
              <w:rPr>
                <w:rFonts w:ascii="Times New Roman" w:hAnsi="Times New Roman" w:cs="Times New Roman"/>
              </w:rPr>
            </w:pPr>
          </w:p>
        </w:tc>
      </w:tr>
      <w:tr w:rsidR="00CE7843" w14:paraId="5F2A63F6" w14:textId="77777777" w:rsidTr="0098353C">
        <w:tc>
          <w:tcPr>
            <w:tcW w:w="9350" w:type="dxa"/>
          </w:tcPr>
          <w:p w14:paraId="22BD2CC1" w14:textId="3FC14D5B" w:rsidR="00CE7843" w:rsidRDefault="00CE7843" w:rsidP="0030383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Expected difficulty</w:t>
            </w:r>
            <w:r w:rsidR="000F7652">
              <w:rPr>
                <w:rFonts w:ascii="Times New Roman" w:hAnsi="Times New Roman" w:cs="Times New Roman"/>
              </w:rPr>
              <w:t xml:space="preserve"> for coding in MATLAB</w:t>
            </w:r>
            <w:r>
              <w:rPr>
                <w:rFonts w:ascii="Times New Roman" w:hAnsi="Times New Roman" w:cs="Times New Roman"/>
              </w:rPr>
              <w:t>:     ___ low         ___ medium         ___ high</w:t>
            </w:r>
          </w:p>
          <w:p w14:paraId="4E6ABEE1" w14:textId="77777777" w:rsidR="000F7652" w:rsidRDefault="000F7652" w:rsidP="000F765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What is your justification for this level of difficulty?</w:t>
            </w:r>
          </w:p>
          <w:p w14:paraId="7029A49D" w14:textId="77777777" w:rsidR="000F7652" w:rsidRDefault="000F7652" w:rsidP="000F7652">
            <w:pPr>
              <w:rPr>
                <w:rFonts w:ascii="Times New Roman" w:hAnsi="Times New Roman" w:cs="Times New Roman"/>
              </w:rPr>
            </w:pPr>
          </w:p>
          <w:p w14:paraId="089D03F0" w14:textId="77777777" w:rsidR="000F7652" w:rsidRDefault="000F7652" w:rsidP="000F7652">
            <w:pPr>
              <w:rPr>
                <w:rFonts w:ascii="Times New Roman" w:hAnsi="Times New Roman" w:cs="Times New Roman"/>
              </w:rPr>
            </w:pPr>
          </w:p>
          <w:p w14:paraId="0AACCD0E" w14:textId="77777777" w:rsidR="000F7652" w:rsidRDefault="000F7652" w:rsidP="000F7652">
            <w:pPr>
              <w:rPr>
                <w:rFonts w:ascii="Times New Roman" w:hAnsi="Times New Roman" w:cs="Times New Roman"/>
              </w:rPr>
            </w:pPr>
          </w:p>
          <w:p w14:paraId="224354C6" w14:textId="77777777" w:rsidR="000F7652" w:rsidRDefault="000F7652" w:rsidP="000F7652">
            <w:pPr>
              <w:rPr>
                <w:rFonts w:ascii="Times New Roman" w:hAnsi="Times New Roman" w:cs="Times New Roman"/>
              </w:rPr>
            </w:pPr>
          </w:p>
          <w:p w14:paraId="23ED3C2E" w14:textId="77777777" w:rsidR="000F7652" w:rsidRDefault="000F7652" w:rsidP="00303833">
            <w:pPr>
              <w:rPr>
                <w:rFonts w:ascii="Times New Roman" w:hAnsi="Times New Roman" w:cs="Times New Roman"/>
              </w:rPr>
            </w:pPr>
          </w:p>
        </w:tc>
      </w:tr>
    </w:tbl>
    <w:p w14:paraId="7DF3DAFE" w14:textId="77777777" w:rsidR="00CE7843" w:rsidRDefault="00CE7843" w:rsidP="00CE7843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8353C" w:rsidRPr="00D45B0A" w14:paraId="19B40AF4" w14:textId="77777777" w:rsidTr="00303833">
        <w:tc>
          <w:tcPr>
            <w:tcW w:w="9350" w:type="dxa"/>
          </w:tcPr>
          <w:p w14:paraId="36634753" w14:textId="48631773" w:rsidR="0098353C" w:rsidRPr="00D45B0A" w:rsidRDefault="0098353C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Approach #1B</w:t>
            </w:r>
            <w:r w:rsidRPr="00D45B0A">
              <w:rPr>
                <w:rFonts w:ascii="Times New Roman" w:hAnsi="Times New Roman" w:cs="Times New Roman"/>
                <w:b/>
              </w:rPr>
              <w:t xml:space="preserve">: </w:t>
            </w:r>
            <w:r w:rsidR="00393EC0">
              <w:rPr>
                <w:rFonts w:ascii="Times New Roman" w:hAnsi="Times New Roman" w:cs="Times New Roman"/>
                <w:b/>
              </w:rPr>
              <w:t>P</w:t>
            </w:r>
            <w:r w:rsidR="00393EC0" w:rsidRPr="00D45B0A">
              <w:rPr>
                <w:rFonts w:ascii="Times New Roman" w:hAnsi="Times New Roman" w:cs="Times New Roman"/>
                <w:b/>
              </w:rPr>
              <w:t>arameter</w:t>
            </w:r>
            <w:r w:rsidR="00393EC0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</w:t>
            </w:r>
            <w:r w:rsidRPr="007B21CD">
              <w:rPr>
                <w:rFonts w:ascii="Times New Roman" w:hAnsi="Times New Roman" w:cs="Times New Roman"/>
                <w:vertAlign w:val="subscript"/>
              </w:rPr>
              <w:t>s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Symbol" w:hAnsi="Symbol" w:cs="Times New Roman"/>
              </w:rPr>
              <w:t></w:t>
            </w:r>
            <w:r>
              <w:rPr>
                <w:rFonts w:ascii="Symbol" w:hAnsi="Symbol" w:cs="Times New Roman"/>
              </w:rPr>
              <w:t></w:t>
            </w:r>
            <w:r>
              <w:rPr>
                <w:rFonts w:ascii="Times New Roman" w:hAnsi="Times New Roman" w:cs="Times New Roman"/>
              </w:rPr>
              <w:t>Must</w:t>
            </w:r>
            <w:r w:rsidRPr="00D67C4E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be the same Approach#1</w:t>
            </w:r>
            <w:r w:rsidR="006E5C63">
              <w:rPr>
                <w:rFonts w:ascii="Times New Roman" w:hAnsi="Times New Roman" w:cs="Times New Roman"/>
              </w:rPr>
              <w:t>B</w:t>
            </w:r>
            <w:r>
              <w:rPr>
                <w:rFonts w:ascii="Times New Roman" w:hAnsi="Times New Roman" w:cs="Times New Roman"/>
              </w:rPr>
              <w:t xml:space="preserve"> from Part 2</w:t>
            </w:r>
            <w:r w:rsidR="006E5C63">
              <w:rPr>
                <w:rFonts w:ascii="Times New Roman" w:hAnsi="Times New Roman" w:cs="Times New Roman"/>
              </w:rPr>
              <w:t>A</w:t>
            </w:r>
            <w:r>
              <w:rPr>
                <w:rFonts w:ascii="Times New Roman" w:hAnsi="Times New Roman" w:cs="Times New Roman"/>
              </w:rPr>
              <w:t>)</w:t>
            </w:r>
          </w:p>
        </w:tc>
      </w:tr>
      <w:tr w:rsidR="0098353C" w14:paraId="08571A82" w14:textId="77777777" w:rsidTr="00303833">
        <w:tc>
          <w:tcPr>
            <w:tcW w:w="9350" w:type="dxa"/>
          </w:tcPr>
          <w:p w14:paraId="2B14F747" w14:textId="77777777" w:rsidR="0098353C" w:rsidRDefault="0098353C" w:rsidP="0030383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How could your approach fail in the presence of noise? </w:t>
            </w:r>
          </w:p>
          <w:p w14:paraId="5E5F20F4" w14:textId="77777777" w:rsidR="0098353C" w:rsidRDefault="0098353C" w:rsidP="00303833">
            <w:pPr>
              <w:rPr>
                <w:rFonts w:ascii="Times New Roman" w:hAnsi="Times New Roman" w:cs="Times New Roman"/>
              </w:rPr>
            </w:pPr>
          </w:p>
          <w:p w14:paraId="02801965" w14:textId="77777777" w:rsidR="0098353C" w:rsidRDefault="0098353C" w:rsidP="00303833">
            <w:pPr>
              <w:rPr>
                <w:rFonts w:ascii="Times New Roman" w:hAnsi="Times New Roman" w:cs="Times New Roman"/>
              </w:rPr>
            </w:pPr>
          </w:p>
          <w:p w14:paraId="075AE8A0" w14:textId="77777777" w:rsidR="0098353C" w:rsidRDefault="0098353C" w:rsidP="00303833">
            <w:pPr>
              <w:rPr>
                <w:rFonts w:ascii="Times New Roman" w:hAnsi="Times New Roman" w:cs="Times New Roman"/>
              </w:rPr>
            </w:pPr>
          </w:p>
          <w:p w14:paraId="459AE6B1" w14:textId="77777777" w:rsidR="0098353C" w:rsidRDefault="0098353C" w:rsidP="00303833">
            <w:pPr>
              <w:rPr>
                <w:rFonts w:ascii="Times New Roman" w:hAnsi="Times New Roman" w:cs="Times New Roman"/>
              </w:rPr>
            </w:pPr>
          </w:p>
          <w:p w14:paraId="6290F758" w14:textId="77777777" w:rsidR="0098353C" w:rsidRDefault="0098353C" w:rsidP="00303833">
            <w:pPr>
              <w:rPr>
                <w:rFonts w:ascii="Times New Roman" w:hAnsi="Times New Roman" w:cs="Times New Roman"/>
              </w:rPr>
            </w:pPr>
          </w:p>
          <w:p w14:paraId="6E6DE0D4" w14:textId="77777777" w:rsidR="0098353C" w:rsidRDefault="0098353C" w:rsidP="00303833">
            <w:pPr>
              <w:rPr>
                <w:rFonts w:ascii="Times New Roman" w:hAnsi="Times New Roman" w:cs="Times New Roman"/>
              </w:rPr>
            </w:pPr>
          </w:p>
        </w:tc>
      </w:tr>
      <w:tr w:rsidR="0098353C" w14:paraId="5774E712" w14:textId="77777777" w:rsidTr="00303833">
        <w:tc>
          <w:tcPr>
            <w:tcW w:w="9350" w:type="dxa"/>
          </w:tcPr>
          <w:p w14:paraId="35D15068" w14:textId="232477D9" w:rsidR="00BE50EF" w:rsidRDefault="00BE50EF" w:rsidP="00BE50E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Modify your approach to account for noise.</w:t>
            </w:r>
            <w:r w:rsidR="0026035D">
              <w:rPr>
                <w:rFonts w:ascii="Times New Roman" w:hAnsi="Times New Roman" w:cs="Times New Roman"/>
              </w:rPr>
              <w:t xml:space="preserve"> </w:t>
            </w:r>
          </w:p>
          <w:p w14:paraId="484F3EAE" w14:textId="2CA9EC45" w:rsidR="00BE163F" w:rsidRDefault="00BE163F" w:rsidP="00BE163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Steps, in English</w:t>
            </w:r>
            <w:r w:rsidR="00393EC0">
              <w:rPr>
                <w:rFonts w:ascii="Times New Roman" w:hAnsi="Times New Roman" w:cs="Times New Roman"/>
              </w:rPr>
              <w:t>,</w:t>
            </w:r>
            <w:r>
              <w:rPr>
                <w:rFonts w:ascii="Times New Roman" w:hAnsi="Times New Roman" w:cs="Times New Roman"/>
              </w:rPr>
              <w:t xml:space="preserve"> not code:</w:t>
            </w:r>
          </w:p>
          <w:p w14:paraId="22727571" w14:textId="77777777" w:rsidR="00BE50EF" w:rsidRDefault="00BE50EF" w:rsidP="00BE50E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1.  </w:t>
            </w:r>
          </w:p>
          <w:p w14:paraId="1C1031C4" w14:textId="77777777" w:rsidR="00BE50EF" w:rsidRDefault="00BE50EF" w:rsidP="00BE50E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2.. </w:t>
            </w:r>
          </w:p>
          <w:p w14:paraId="7C2DF779" w14:textId="14613CE4" w:rsidR="0098353C" w:rsidRDefault="00C000C7" w:rsidP="0030383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(add more steps as needed)</w:t>
            </w:r>
          </w:p>
          <w:p w14:paraId="0A7BE8B4" w14:textId="77777777" w:rsidR="0098353C" w:rsidRDefault="0098353C" w:rsidP="00303833">
            <w:pPr>
              <w:rPr>
                <w:rFonts w:ascii="Times New Roman" w:hAnsi="Times New Roman" w:cs="Times New Roman"/>
              </w:rPr>
            </w:pPr>
          </w:p>
          <w:p w14:paraId="4E9AEBB9" w14:textId="77777777" w:rsidR="0098353C" w:rsidRDefault="0098353C" w:rsidP="00303833">
            <w:pPr>
              <w:rPr>
                <w:rFonts w:ascii="Times New Roman" w:hAnsi="Times New Roman" w:cs="Times New Roman"/>
              </w:rPr>
            </w:pPr>
          </w:p>
          <w:p w14:paraId="6E5A3E84" w14:textId="77777777" w:rsidR="0098353C" w:rsidRDefault="0098353C" w:rsidP="00303833">
            <w:pPr>
              <w:rPr>
                <w:rFonts w:ascii="Times New Roman" w:hAnsi="Times New Roman" w:cs="Times New Roman"/>
              </w:rPr>
            </w:pPr>
          </w:p>
          <w:p w14:paraId="171D3B34" w14:textId="77777777" w:rsidR="0098353C" w:rsidRDefault="0098353C" w:rsidP="00303833">
            <w:pPr>
              <w:rPr>
                <w:rFonts w:ascii="Times New Roman" w:hAnsi="Times New Roman" w:cs="Times New Roman"/>
              </w:rPr>
            </w:pPr>
          </w:p>
        </w:tc>
      </w:tr>
      <w:tr w:rsidR="0098353C" w14:paraId="000DF587" w14:textId="77777777" w:rsidTr="00303833">
        <w:tc>
          <w:tcPr>
            <w:tcW w:w="9350" w:type="dxa"/>
          </w:tcPr>
          <w:p w14:paraId="3AD18BAF" w14:textId="77777777" w:rsidR="0098353C" w:rsidRDefault="0098353C" w:rsidP="0030383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Expected difficulty for coding in MATLAB:     ___ low         ___ medium         ___ high</w:t>
            </w:r>
          </w:p>
          <w:p w14:paraId="13E892DE" w14:textId="77777777" w:rsidR="0098353C" w:rsidRDefault="0098353C" w:rsidP="0030383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What is your justification for this level of difficulty?</w:t>
            </w:r>
          </w:p>
          <w:p w14:paraId="5C56FD67" w14:textId="77777777" w:rsidR="0098353C" w:rsidRDefault="0098353C" w:rsidP="00303833">
            <w:pPr>
              <w:rPr>
                <w:rFonts w:ascii="Times New Roman" w:hAnsi="Times New Roman" w:cs="Times New Roman"/>
              </w:rPr>
            </w:pPr>
          </w:p>
          <w:p w14:paraId="10443F73" w14:textId="77777777" w:rsidR="0098353C" w:rsidRDefault="0098353C" w:rsidP="00303833">
            <w:pPr>
              <w:rPr>
                <w:rFonts w:ascii="Times New Roman" w:hAnsi="Times New Roman" w:cs="Times New Roman"/>
              </w:rPr>
            </w:pPr>
          </w:p>
          <w:p w14:paraId="2542C8E4" w14:textId="77777777" w:rsidR="0098353C" w:rsidRDefault="0098353C" w:rsidP="00303833">
            <w:pPr>
              <w:rPr>
                <w:rFonts w:ascii="Times New Roman" w:hAnsi="Times New Roman" w:cs="Times New Roman"/>
              </w:rPr>
            </w:pPr>
          </w:p>
          <w:p w14:paraId="0E218974" w14:textId="77777777" w:rsidR="0098353C" w:rsidRDefault="0098353C" w:rsidP="00303833">
            <w:pPr>
              <w:rPr>
                <w:rFonts w:ascii="Times New Roman" w:hAnsi="Times New Roman" w:cs="Times New Roman"/>
              </w:rPr>
            </w:pPr>
          </w:p>
          <w:p w14:paraId="37A2EA94" w14:textId="77777777" w:rsidR="0098353C" w:rsidRDefault="0098353C" w:rsidP="00303833">
            <w:pPr>
              <w:rPr>
                <w:rFonts w:ascii="Times New Roman" w:hAnsi="Times New Roman" w:cs="Times New Roman"/>
              </w:rPr>
            </w:pPr>
          </w:p>
        </w:tc>
      </w:tr>
    </w:tbl>
    <w:p w14:paraId="0C30BF0F" w14:textId="77777777" w:rsidR="0098353C" w:rsidRDefault="0098353C" w:rsidP="00CE7843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8353C" w:rsidRPr="00D45B0A" w14:paraId="7DDFABE0" w14:textId="77777777" w:rsidTr="00303833">
        <w:tc>
          <w:tcPr>
            <w:tcW w:w="9350" w:type="dxa"/>
          </w:tcPr>
          <w:p w14:paraId="3290F3A4" w14:textId="13CA05A2" w:rsidR="0098353C" w:rsidRPr="00D45B0A" w:rsidRDefault="0098353C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Approach #2A</w:t>
            </w:r>
            <w:r w:rsidRPr="00D45B0A">
              <w:rPr>
                <w:rFonts w:ascii="Times New Roman" w:hAnsi="Times New Roman" w:cs="Times New Roman"/>
                <w:b/>
              </w:rPr>
              <w:t xml:space="preserve">: </w:t>
            </w:r>
            <w:r w:rsidR="00393EC0">
              <w:rPr>
                <w:rFonts w:ascii="Times New Roman" w:hAnsi="Times New Roman" w:cs="Times New Roman"/>
                <w:b/>
              </w:rPr>
              <w:t>P</w:t>
            </w:r>
            <w:r w:rsidR="00393EC0" w:rsidRPr="00D45B0A">
              <w:rPr>
                <w:rFonts w:ascii="Times New Roman" w:hAnsi="Times New Roman" w:cs="Times New Roman"/>
                <w:b/>
              </w:rPr>
              <w:t>arameter</w:t>
            </w:r>
            <w:r w:rsidR="00393EC0">
              <w:rPr>
                <w:rFonts w:ascii="Times New Roman" w:hAnsi="Times New Roman" w:cs="Times New Roman"/>
                <w:b/>
              </w:rPr>
              <w:t xml:space="preserve"> </w:t>
            </w:r>
            <w:r w:rsidR="006E5C63" w:rsidRPr="0018590C">
              <w:rPr>
                <w:rFonts w:ascii="Symbol" w:hAnsi="Symbol" w:cs="Times New Roman"/>
              </w:rPr>
              <w:t>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Symbol" w:hAnsi="Symbol" w:cs="Times New Roman"/>
              </w:rPr>
              <w:t></w:t>
            </w:r>
            <w:r>
              <w:rPr>
                <w:rFonts w:ascii="Symbol" w:hAnsi="Symbol" w:cs="Times New Roman"/>
              </w:rPr>
              <w:t></w:t>
            </w:r>
            <w:r>
              <w:rPr>
                <w:rFonts w:ascii="Times New Roman" w:hAnsi="Times New Roman" w:cs="Times New Roman"/>
              </w:rPr>
              <w:t>Must</w:t>
            </w:r>
            <w:r w:rsidRPr="00D67C4E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be the same Approach#</w:t>
            </w:r>
            <w:r w:rsidR="006E5C63">
              <w:rPr>
                <w:rFonts w:ascii="Times New Roman" w:hAnsi="Times New Roman" w:cs="Times New Roman"/>
              </w:rPr>
              <w:t>2A</w:t>
            </w:r>
            <w:r>
              <w:rPr>
                <w:rFonts w:ascii="Times New Roman" w:hAnsi="Times New Roman" w:cs="Times New Roman"/>
              </w:rPr>
              <w:t xml:space="preserve"> from Part 2A)</w:t>
            </w:r>
          </w:p>
        </w:tc>
      </w:tr>
      <w:tr w:rsidR="0098353C" w14:paraId="69EA0177" w14:textId="77777777" w:rsidTr="00303833">
        <w:tc>
          <w:tcPr>
            <w:tcW w:w="9350" w:type="dxa"/>
          </w:tcPr>
          <w:p w14:paraId="08D19AED" w14:textId="77777777" w:rsidR="0098353C" w:rsidRDefault="0098353C" w:rsidP="0030383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How could your approach fail in the presence of noise? </w:t>
            </w:r>
          </w:p>
          <w:p w14:paraId="6C3134F6" w14:textId="77777777" w:rsidR="0098353C" w:rsidRDefault="0098353C" w:rsidP="00303833">
            <w:pPr>
              <w:rPr>
                <w:rFonts w:ascii="Times New Roman" w:hAnsi="Times New Roman" w:cs="Times New Roman"/>
              </w:rPr>
            </w:pPr>
          </w:p>
          <w:p w14:paraId="36C9AA6B" w14:textId="77777777" w:rsidR="0098353C" w:rsidRDefault="0098353C" w:rsidP="00303833">
            <w:pPr>
              <w:rPr>
                <w:rFonts w:ascii="Times New Roman" w:hAnsi="Times New Roman" w:cs="Times New Roman"/>
              </w:rPr>
            </w:pPr>
          </w:p>
          <w:p w14:paraId="719B97D2" w14:textId="77777777" w:rsidR="0098353C" w:rsidRDefault="0098353C" w:rsidP="00303833">
            <w:pPr>
              <w:rPr>
                <w:rFonts w:ascii="Times New Roman" w:hAnsi="Times New Roman" w:cs="Times New Roman"/>
              </w:rPr>
            </w:pPr>
          </w:p>
          <w:p w14:paraId="791C4208" w14:textId="77777777" w:rsidR="0098353C" w:rsidRDefault="0098353C" w:rsidP="00303833">
            <w:pPr>
              <w:rPr>
                <w:rFonts w:ascii="Times New Roman" w:hAnsi="Times New Roman" w:cs="Times New Roman"/>
              </w:rPr>
            </w:pPr>
          </w:p>
          <w:p w14:paraId="4C1E18BA" w14:textId="77777777" w:rsidR="0098353C" w:rsidRDefault="0098353C" w:rsidP="00303833">
            <w:pPr>
              <w:rPr>
                <w:rFonts w:ascii="Times New Roman" w:hAnsi="Times New Roman" w:cs="Times New Roman"/>
              </w:rPr>
            </w:pPr>
          </w:p>
          <w:p w14:paraId="39A78019" w14:textId="77777777" w:rsidR="0098353C" w:rsidRDefault="0098353C" w:rsidP="00303833">
            <w:pPr>
              <w:rPr>
                <w:rFonts w:ascii="Times New Roman" w:hAnsi="Times New Roman" w:cs="Times New Roman"/>
              </w:rPr>
            </w:pPr>
          </w:p>
        </w:tc>
      </w:tr>
      <w:tr w:rsidR="0098353C" w14:paraId="03C29A21" w14:textId="77777777" w:rsidTr="00303833">
        <w:tc>
          <w:tcPr>
            <w:tcW w:w="9350" w:type="dxa"/>
          </w:tcPr>
          <w:p w14:paraId="3451EB25" w14:textId="658CAF46" w:rsidR="00BE50EF" w:rsidRDefault="00BE50EF" w:rsidP="00BE50E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Modify your approach to account for noise.</w:t>
            </w:r>
            <w:r w:rsidR="0026035D">
              <w:rPr>
                <w:rFonts w:ascii="Times New Roman" w:hAnsi="Times New Roman" w:cs="Times New Roman"/>
              </w:rPr>
              <w:t xml:space="preserve"> </w:t>
            </w:r>
          </w:p>
          <w:p w14:paraId="4916831E" w14:textId="10C8F494" w:rsidR="00BE163F" w:rsidRDefault="00BE163F" w:rsidP="00BE163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Steps, in English</w:t>
            </w:r>
            <w:r w:rsidR="00393EC0">
              <w:rPr>
                <w:rFonts w:ascii="Times New Roman" w:hAnsi="Times New Roman" w:cs="Times New Roman"/>
              </w:rPr>
              <w:t>,</w:t>
            </w:r>
            <w:r>
              <w:rPr>
                <w:rFonts w:ascii="Times New Roman" w:hAnsi="Times New Roman" w:cs="Times New Roman"/>
              </w:rPr>
              <w:t xml:space="preserve"> not code:</w:t>
            </w:r>
          </w:p>
          <w:p w14:paraId="0D27EBC4" w14:textId="77777777" w:rsidR="00BE50EF" w:rsidRDefault="00BE50EF" w:rsidP="00BE50E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1.  </w:t>
            </w:r>
          </w:p>
          <w:p w14:paraId="4F8C7905" w14:textId="77777777" w:rsidR="00BE50EF" w:rsidRDefault="00BE50EF" w:rsidP="00BE50E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2.. </w:t>
            </w:r>
          </w:p>
          <w:p w14:paraId="5D6E08BE" w14:textId="7169C2FD" w:rsidR="0098353C" w:rsidRDefault="00C000C7" w:rsidP="0030383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(add more steps as needed)</w:t>
            </w:r>
          </w:p>
          <w:p w14:paraId="615248DF" w14:textId="77777777" w:rsidR="0098353C" w:rsidRDefault="0098353C" w:rsidP="00303833">
            <w:pPr>
              <w:rPr>
                <w:rFonts w:ascii="Times New Roman" w:hAnsi="Times New Roman" w:cs="Times New Roman"/>
              </w:rPr>
            </w:pPr>
          </w:p>
          <w:p w14:paraId="2CC289C6" w14:textId="77777777" w:rsidR="0098353C" w:rsidRDefault="0098353C" w:rsidP="00303833">
            <w:pPr>
              <w:rPr>
                <w:rFonts w:ascii="Times New Roman" w:hAnsi="Times New Roman" w:cs="Times New Roman"/>
              </w:rPr>
            </w:pPr>
          </w:p>
          <w:p w14:paraId="3E2C46F3" w14:textId="77777777" w:rsidR="0098353C" w:rsidRDefault="0098353C" w:rsidP="00303833">
            <w:pPr>
              <w:rPr>
                <w:rFonts w:ascii="Times New Roman" w:hAnsi="Times New Roman" w:cs="Times New Roman"/>
              </w:rPr>
            </w:pPr>
          </w:p>
          <w:p w14:paraId="43AA9FD5" w14:textId="77777777" w:rsidR="0098353C" w:rsidRDefault="0098353C" w:rsidP="00303833">
            <w:pPr>
              <w:rPr>
                <w:rFonts w:ascii="Times New Roman" w:hAnsi="Times New Roman" w:cs="Times New Roman"/>
              </w:rPr>
            </w:pPr>
          </w:p>
        </w:tc>
      </w:tr>
      <w:tr w:rsidR="0098353C" w14:paraId="50843953" w14:textId="77777777" w:rsidTr="00303833">
        <w:tc>
          <w:tcPr>
            <w:tcW w:w="9350" w:type="dxa"/>
          </w:tcPr>
          <w:p w14:paraId="5B9F9F1B" w14:textId="77777777" w:rsidR="0098353C" w:rsidRDefault="0098353C" w:rsidP="0030383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Expected difficulty for coding in MATLAB:     ___ low         ___ medium         ___ high</w:t>
            </w:r>
          </w:p>
          <w:p w14:paraId="15A7B4B7" w14:textId="77777777" w:rsidR="0098353C" w:rsidRDefault="0098353C" w:rsidP="0030383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What is your justification for this level of difficulty?</w:t>
            </w:r>
          </w:p>
          <w:p w14:paraId="5DCC8527" w14:textId="77777777" w:rsidR="0098353C" w:rsidRDefault="0098353C" w:rsidP="00303833">
            <w:pPr>
              <w:rPr>
                <w:rFonts w:ascii="Times New Roman" w:hAnsi="Times New Roman" w:cs="Times New Roman"/>
              </w:rPr>
            </w:pPr>
          </w:p>
          <w:p w14:paraId="0A1D1D9C" w14:textId="77777777" w:rsidR="0098353C" w:rsidRDefault="0098353C" w:rsidP="00303833">
            <w:pPr>
              <w:rPr>
                <w:rFonts w:ascii="Times New Roman" w:hAnsi="Times New Roman" w:cs="Times New Roman"/>
              </w:rPr>
            </w:pPr>
          </w:p>
          <w:p w14:paraId="1A05A77E" w14:textId="77777777" w:rsidR="0098353C" w:rsidRDefault="0098353C" w:rsidP="00303833">
            <w:pPr>
              <w:rPr>
                <w:rFonts w:ascii="Times New Roman" w:hAnsi="Times New Roman" w:cs="Times New Roman"/>
              </w:rPr>
            </w:pPr>
          </w:p>
          <w:p w14:paraId="65F73AA1" w14:textId="77777777" w:rsidR="0098353C" w:rsidRDefault="0098353C" w:rsidP="00303833">
            <w:pPr>
              <w:rPr>
                <w:rFonts w:ascii="Times New Roman" w:hAnsi="Times New Roman" w:cs="Times New Roman"/>
              </w:rPr>
            </w:pPr>
          </w:p>
          <w:p w14:paraId="5891129F" w14:textId="77777777" w:rsidR="0098353C" w:rsidRDefault="0098353C" w:rsidP="00303833">
            <w:pPr>
              <w:rPr>
                <w:rFonts w:ascii="Times New Roman" w:hAnsi="Times New Roman" w:cs="Times New Roman"/>
              </w:rPr>
            </w:pPr>
          </w:p>
        </w:tc>
      </w:tr>
    </w:tbl>
    <w:p w14:paraId="451E4C56" w14:textId="77777777" w:rsidR="0098353C" w:rsidRDefault="0098353C" w:rsidP="00CE7843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8353C" w:rsidRPr="00D45B0A" w14:paraId="575802E9" w14:textId="77777777" w:rsidTr="00303833">
        <w:tc>
          <w:tcPr>
            <w:tcW w:w="9350" w:type="dxa"/>
          </w:tcPr>
          <w:p w14:paraId="0BFBD646" w14:textId="5FCABD7D" w:rsidR="0098353C" w:rsidRPr="00D45B0A" w:rsidRDefault="006E5C6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Approach #2B</w:t>
            </w:r>
            <w:r w:rsidR="0098353C" w:rsidRPr="00D45B0A">
              <w:rPr>
                <w:rFonts w:ascii="Times New Roman" w:hAnsi="Times New Roman" w:cs="Times New Roman"/>
                <w:b/>
              </w:rPr>
              <w:t xml:space="preserve">: </w:t>
            </w:r>
            <w:r w:rsidR="00393EC0">
              <w:rPr>
                <w:rFonts w:ascii="Times New Roman" w:hAnsi="Times New Roman" w:cs="Times New Roman"/>
                <w:b/>
              </w:rPr>
              <w:t>P</w:t>
            </w:r>
            <w:r w:rsidR="00393EC0" w:rsidRPr="00D45B0A">
              <w:rPr>
                <w:rFonts w:ascii="Times New Roman" w:hAnsi="Times New Roman" w:cs="Times New Roman"/>
                <w:b/>
              </w:rPr>
              <w:t>arameter</w:t>
            </w:r>
            <w:r w:rsidR="00393EC0">
              <w:rPr>
                <w:rFonts w:ascii="Times New Roman" w:hAnsi="Times New Roman" w:cs="Times New Roman"/>
                <w:b/>
              </w:rPr>
              <w:t xml:space="preserve"> </w:t>
            </w:r>
            <w:r w:rsidRPr="0018590C">
              <w:rPr>
                <w:rFonts w:ascii="Symbol" w:hAnsi="Symbol" w:cs="Times New Roman"/>
              </w:rPr>
              <w:t></w:t>
            </w:r>
            <w:r w:rsidR="0098353C">
              <w:rPr>
                <w:rFonts w:ascii="Times New Roman" w:hAnsi="Times New Roman" w:cs="Times New Roman"/>
              </w:rPr>
              <w:t xml:space="preserve"> </w:t>
            </w:r>
            <w:r w:rsidR="0098353C">
              <w:rPr>
                <w:rFonts w:ascii="Symbol" w:hAnsi="Symbol" w:cs="Times New Roman"/>
              </w:rPr>
              <w:t></w:t>
            </w:r>
            <w:r w:rsidR="0098353C">
              <w:rPr>
                <w:rFonts w:ascii="Symbol" w:hAnsi="Symbol" w:cs="Times New Roman"/>
              </w:rPr>
              <w:t></w:t>
            </w:r>
            <w:r w:rsidR="0098353C">
              <w:rPr>
                <w:rFonts w:ascii="Times New Roman" w:hAnsi="Times New Roman" w:cs="Times New Roman"/>
              </w:rPr>
              <w:t>Must</w:t>
            </w:r>
            <w:r w:rsidR="0098353C" w:rsidRPr="00D67C4E">
              <w:rPr>
                <w:rFonts w:ascii="Times New Roman" w:hAnsi="Times New Roman" w:cs="Times New Roman"/>
              </w:rPr>
              <w:t xml:space="preserve"> </w:t>
            </w:r>
            <w:r w:rsidR="0098353C">
              <w:rPr>
                <w:rFonts w:ascii="Times New Roman" w:hAnsi="Times New Roman" w:cs="Times New Roman"/>
              </w:rPr>
              <w:t xml:space="preserve">be the </w:t>
            </w:r>
            <w:r>
              <w:rPr>
                <w:rFonts w:ascii="Times New Roman" w:hAnsi="Times New Roman" w:cs="Times New Roman"/>
              </w:rPr>
              <w:t>same Approach#2B</w:t>
            </w:r>
            <w:r w:rsidR="0098353C">
              <w:rPr>
                <w:rFonts w:ascii="Times New Roman" w:hAnsi="Times New Roman" w:cs="Times New Roman"/>
              </w:rPr>
              <w:t xml:space="preserve"> from Part 2A)</w:t>
            </w:r>
          </w:p>
        </w:tc>
      </w:tr>
      <w:tr w:rsidR="0098353C" w14:paraId="241010C3" w14:textId="77777777" w:rsidTr="00303833">
        <w:tc>
          <w:tcPr>
            <w:tcW w:w="9350" w:type="dxa"/>
          </w:tcPr>
          <w:p w14:paraId="6674896C" w14:textId="77777777" w:rsidR="0098353C" w:rsidRDefault="0098353C" w:rsidP="0030383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How could your approach fail in the presence of noise? </w:t>
            </w:r>
          </w:p>
          <w:p w14:paraId="1FC8D9D7" w14:textId="77777777" w:rsidR="0098353C" w:rsidRDefault="0098353C" w:rsidP="00303833">
            <w:pPr>
              <w:rPr>
                <w:rFonts w:ascii="Times New Roman" w:hAnsi="Times New Roman" w:cs="Times New Roman"/>
              </w:rPr>
            </w:pPr>
          </w:p>
          <w:p w14:paraId="7759CC44" w14:textId="77777777" w:rsidR="0098353C" w:rsidRDefault="0098353C" w:rsidP="00303833">
            <w:pPr>
              <w:rPr>
                <w:rFonts w:ascii="Times New Roman" w:hAnsi="Times New Roman" w:cs="Times New Roman"/>
              </w:rPr>
            </w:pPr>
          </w:p>
          <w:p w14:paraId="4AFE51A0" w14:textId="77777777" w:rsidR="0098353C" w:rsidRDefault="0098353C" w:rsidP="00303833">
            <w:pPr>
              <w:rPr>
                <w:rFonts w:ascii="Times New Roman" w:hAnsi="Times New Roman" w:cs="Times New Roman"/>
              </w:rPr>
            </w:pPr>
          </w:p>
          <w:p w14:paraId="198E49F5" w14:textId="77777777" w:rsidR="0098353C" w:rsidRDefault="0098353C" w:rsidP="00303833">
            <w:pPr>
              <w:rPr>
                <w:rFonts w:ascii="Times New Roman" w:hAnsi="Times New Roman" w:cs="Times New Roman"/>
              </w:rPr>
            </w:pPr>
          </w:p>
          <w:p w14:paraId="02B805E3" w14:textId="77777777" w:rsidR="0098353C" w:rsidRDefault="0098353C" w:rsidP="00303833">
            <w:pPr>
              <w:rPr>
                <w:rFonts w:ascii="Times New Roman" w:hAnsi="Times New Roman" w:cs="Times New Roman"/>
              </w:rPr>
            </w:pPr>
          </w:p>
          <w:p w14:paraId="68C68CAF" w14:textId="77777777" w:rsidR="0098353C" w:rsidRDefault="0098353C" w:rsidP="00303833">
            <w:pPr>
              <w:rPr>
                <w:rFonts w:ascii="Times New Roman" w:hAnsi="Times New Roman" w:cs="Times New Roman"/>
              </w:rPr>
            </w:pPr>
          </w:p>
        </w:tc>
      </w:tr>
      <w:tr w:rsidR="0098353C" w14:paraId="7D339983" w14:textId="77777777" w:rsidTr="00303833">
        <w:tc>
          <w:tcPr>
            <w:tcW w:w="9350" w:type="dxa"/>
          </w:tcPr>
          <w:p w14:paraId="5B0BA535" w14:textId="28485DEB" w:rsidR="00BE50EF" w:rsidRDefault="00BE50EF" w:rsidP="00BE50E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Modify your approach to account for noise.</w:t>
            </w:r>
            <w:r w:rsidR="00BE163F">
              <w:rPr>
                <w:rFonts w:ascii="Times New Roman" w:hAnsi="Times New Roman" w:cs="Times New Roman"/>
              </w:rPr>
              <w:t xml:space="preserve"> </w:t>
            </w:r>
          </w:p>
          <w:p w14:paraId="612D047E" w14:textId="2BA222A2" w:rsidR="00BE163F" w:rsidRDefault="00BE163F" w:rsidP="00BE163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Steps, in English</w:t>
            </w:r>
            <w:r w:rsidR="00393EC0">
              <w:rPr>
                <w:rFonts w:ascii="Times New Roman" w:hAnsi="Times New Roman" w:cs="Times New Roman"/>
              </w:rPr>
              <w:t>,</w:t>
            </w:r>
            <w:r>
              <w:rPr>
                <w:rFonts w:ascii="Times New Roman" w:hAnsi="Times New Roman" w:cs="Times New Roman"/>
              </w:rPr>
              <w:t xml:space="preserve"> not code:</w:t>
            </w:r>
          </w:p>
          <w:p w14:paraId="3A5C17DF" w14:textId="77777777" w:rsidR="00BE50EF" w:rsidRDefault="00BE50EF" w:rsidP="00BE50E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1.  </w:t>
            </w:r>
          </w:p>
          <w:p w14:paraId="7A0C91E9" w14:textId="77777777" w:rsidR="00BE50EF" w:rsidRDefault="00BE50EF" w:rsidP="00BE50E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2.. </w:t>
            </w:r>
          </w:p>
          <w:p w14:paraId="0704F7B1" w14:textId="016A6966" w:rsidR="0098353C" w:rsidRDefault="00C000C7" w:rsidP="0030383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(add more steps as needed)</w:t>
            </w:r>
          </w:p>
          <w:p w14:paraId="649F05C9" w14:textId="77777777" w:rsidR="0098353C" w:rsidRDefault="0098353C" w:rsidP="00303833">
            <w:pPr>
              <w:rPr>
                <w:rFonts w:ascii="Times New Roman" w:hAnsi="Times New Roman" w:cs="Times New Roman"/>
              </w:rPr>
            </w:pPr>
          </w:p>
          <w:p w14:paraId="43ADCA9C" w14:textId="77777777" w:rsidR="0098353C" w:rsidRDefault="0098353C" w:rsidP="00303833">
            <w:pPr>
              <w:rPr>
                <w:rFonts w:ascii="Times New Roman" w:hAnsi="Times New Roman" w:cs="Times New Roman"/>
              </w:rPr>
            </w:pPr>
          </w:p>
          <w:p w14:paraId="7D428D4C" w14:textId="77777777" w:rsidR="0098353C" w:rsidRDefault="0098353C" w:rsidP="00303833">
            <w:pPr>
              <w:rPr>
                <w:rFonts w:ascii="Times New Roman" w:hAnsi="Times New Roman" w:cs="Times New Roman"/>
              </w:rPr>
            </w:pPr>
          </w:p>
        </w:tc>
      </w:tr>
      <w:tr w:rsidR="0098353C" w14:paraId="73DF8B4D" w14:textId="77777777" w:rsidTr="00303833">
        <w:tc>
          <w:tcPr>
            <w:tcW w:w="9350" w:type="dxa"/>
          </w:tcPr>
          <w:p w14:paraId="3F952F00" w14:textId="77777777" w:rsidR="0098353C" w:rsidRDefault="0098353C" w:rsidP="0030383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Expected difficulty for coding in MATLAB:     ___ low         ___ medium         ___ high</w:t>
            </w:r>
          </w:p>
          <w:p w14:paraId="5938E8F1" w14:textId="77777777" w:rsidR="0098353C" w:rsidRDefault="0098353C" w:rsidP="0030383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What is your justification for this level of difficulty?</w:t>
            </w:r>
          </w:p>
          <w:p w14:paraId="774D4C80" w14:textId="77777777" w:rsidR="0098353C" w:rsidRDefault="0098353C" w:rsidP="00303833">
            <w:pPr>
              <w:rPr>
                <w:rFonts w:ascii="Times New Roman" w:hAnsi="Times New Roman" w:cs="Times New Roman"/>
              </w:rPr>
            </w:pPr>
          </w:p>
          <w:p w14:paraId="6B7CBA5E" w14:textId="77777777" w:rsidR="0098353C" w:rsidRDefault="0098353C" w:rsidP="00303833">
            <w:pPr>
              <w:rPr>
                <w:rFonts w:ascii="Times New Roman" w:hAnsi="Times New Roman" w:cs="Times New Roman"/>
              </w:rPr>
            </w:pPr>
          </w:p>
          <w:p w14:paraId="2B068955" w14:textId="77777777" w:rsidR="0098353C" w:rsidRDefault="0098353C" w:rsidP="00303833">
            <w:pPr>
              <w:rPr>
                <w:rFonts w:ascii="Times New Roman" w:hAnsi="Times New Roman" w:cs="Times New Roman"/>
              </w:rPr>
            </w:pPr>
          </w:p>
          <w:p w14:paraId="34CF4BFC" w14:textId="77777777" w:rsidR="0098353C" w:rsidRDefault="0098353C" w:rsidP="00303833">
            <w:pPr>
              <w:rPr>
                <w:rFonts w:ascii="Times New Roman" w:hAnsi="Times New Roman" w:cs="Times New Roman"/>
              </w:rPr>
            </w:pPr>
          </w:p>
          <w:p w14:paraId="0FA2CEAD" w14:textId="77777777" w:rsidR="0098353C" w:rsidRDefault="0098353C" w:rsidP="00303833">
            <w:pPr>
              <w:rPr>
                <w:rFonts w:ascii="Times New Roman" w:hAnsi="Times New Roman" w:cs="Times New Roman"/>
              </w:rPr>
            </w:pPr>
          </w:p>
        </w:tc>
      </w:tr>
    </w:tbl>
    <w:p w14:paraId="290B57AB" w14:textId="77777777" w:rsidR="000F7652" w:rsidRDefault="000F7652" w:rsidP="000F7652">
      <w:pPr>
        <w:rPr>
          <w:rFonts w:ascii="Times New Roman" w:hAnsi="Times New Roman" w:cs="Times New Roman"/>
        </w:rPr>
      </w:pPr>
    </w:p>
    <w:p w14:paraId="332F12E2" w14:textId="185DBD3B" w:rsidR="000F7652" w:rsidRDefault="003D1A28" w:rsidP="000F765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References </w:t>
      </w:r>
      <w:r w:rsidR="000F7652">
        <w:rPr>
          <w:rFonts w:ascii="Times New Roman" w:hAnsi="Times New Roman" w:cs="Times New Roman"/>
        </w:rPr>
        <w:t>Used in Evidence-Based Rationales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F7652" w14:paraId="138F80CE" w14:textId="77777777" w:rsidTr="00303833">
        <w:tc>
          <w:tcPr>
            <w:tcW w:w="9576" w:type="dxa"/>
          </w:tcPr>
          <w:p w14:paraId="2FF42E9C" w14:textId="77777777" w:rsidR="000F7652" w:rsidRDefault="000F7652" w:rsidP="00303833">
            <w:pPr>
              <w:rPr>
                <w:rFonts w:ascii="Times New Roman" w:hAnsi="Times New Roman" w:cs="Times New Roman"/>
              </w:rPr>
            </w:pPr>
          </w:p>
          <w:p w14:paraId="45ACED97" w14:textId="77777777" w:rsidR="000F7652" w:rsidRDefault="000F7652" w:rsidP="00303833">
            <w:pPr>
              <w:rPr>
                <w:rFonts w:ascii="Times New Roman" w:hAnsi="Times New Roman" w:cs="Times New Roman"/>
              </w:rPr>
            </w:pPr>
          </w:p>
          <w:p w14:paraId="1623884F" w14:textId="77777777" w:rsidR="000F7652" w:rsidRDefault="000F7652" w:rsidP="00303833">
            <w:pPr>
              <w:rPr>
                <w:rFonts w:ascii="Times New Roman" w:hAnsi="Times New Roman" w:cs="Times New Roman"/>
              </w:rPr>
            </w:pPr>
          </w:p>
          <w:p w14:paraId="6C30F8FE" w14:textId="77777777" w:rsidR="000F7652" w:rsidRDefault="000F7652" w:rsidP="00303833">
            <w:pPr>
              <w:rPr>
                <w:rFonts w:ascii="Times New Roman" w:hAnsi="Times New Roman" w:cs="Times New Roman"/>
              </w:rPr>
            </w:pPr>
          </w:p>
          <w:p w14:paraId="2DCD0E41" w14:textId="77777777" w:rsidR="000F7652" w:rsidRDefault="000F7652" w:rsidP="00303833">
            <w:pPr>
              <w:rPr>
                <w:rFonts w:ascii="Times New Roman" w:hAnsi="Times New Roman" w:cs="Times New Roman"/>
              </w:rPr>
            </w:pPr>
          </w:p>
          <w:p w14:paraId="2EA88F55" w14:textId="77777777" w:rsidR="000F7652" w:rsidRDefault="000F7652" w:rsidP="00303833">
            <w:pPr>
              <w:rPr>
                <w:rFonts w:ascii="Times New Roman" w:hAnsi="Times New Roman" w:cs="Times New Roman"/>
              </w:rPr>
            </w:pPr>
          </w:p>
        </w:tc>
      </w:tr>
    </w:tbl>
    <w:p w14:paraId="034D18E9" w14:textId="77777777" w:rsidR="000F7652" w:rsidRDefault="000F7652" w:rsidP="000F7652">
      <w:pPr>
        <w:rPr>
          <w:rFonts w:ascii="Times New Roman" w:hAnsi="Times New Roman" w:cs="Times New Roman"/>
        </w:rPr>
      </w:pPr>
    </w:p>
    <w:p w14:paraId="3C4C6817" w14:textId="77777777" w:rsidR="000F7652" w:rsidRDefault="000F7652" w:rsidP="00CE7843">
      <w:pPr>
        <w:rPr>
          <w:rFonts w:ascii="Times New Roman" w:hAnsi="Times New Roman" w:cs="Times New Roman"/>
        </w:rPr>
      </w:pPr>
    </w:p>
    <w:p w14:paraId="5A420C40" w14:textId="77777777" w:rsidR="000F7652" w:rsidRDefault="000F7652" w:rsidP="00CE7843">
      <w:pPr>
        <w:rPr>
          <w:rFonts w:ascii="Times New Roman" w:hAnsi="Times New Roman" w:cs="Times New Roman"/>
        </w:rPr>
      </w:pPr>
    </w:p>
    <w:sectPr w:rsidR="000F7652" w:rsidSect="00303833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DDC74C0" w14:textId="77777777" w:rsidR="00ED6A93" w:rsidRDefault="00ED6A93" w:rsidP="00FD5C0A">
      <w:r>
        <w:separator/>
      </w:r>
    </w:p>
  </w:endnote>
  <w:endnote w:type="continuationSeparator" w:id="0">
    <w:p w14:paraId="3BAA8F26" w14:textId="77777777" w:rsidR="00ED6A93" w:rsidRDefault="00ED6A93" w:rsidP="00FD5C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Lucida Grande">
    <w:altName w:val="Arial"/>
    <w:charset w:val="00"/>
    <w:family w:val="auto"/>
    <w:pitch w:val="variable"/>
    <w:sig w:usb0="00000000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Arial" w:hAnsi="Arial" w:cs="Arial"/>
        <w:sz w:val="20"/>
      </w:rPr>
      <w:id w:val="408810586"/>
      <w:docPartObj>
        <w:docPartGallery w:val="Page Numbers (Bottom of Page)"/>
        <w:docPartUnique/>
      </w:docPartObj>
    </w:sdtPr>
    <w:sdtEndPr/>
    <w:sdtContent>
      <w:sdt>
        <w:sdtPr>
          <w:rPr>
            <w:rFonts w:ascii="Arial" w:hAnsi="Arial" w:cs="Arial"/>
            <w:sz w:val="20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0CB9B4FC" w14:textId="02B89847" w:rsidR="00303833" w:rsidRPr="00D46D6C" w:rsidRDefault="00303833">
            <w:pPr>
              <w:pStyle w:val="Footer"/>
              <w:jc w:val="right"/>
              <w:rPr>
                <w:rFonts w:ascii="Arial" w:hAnsi="Arial" w:cs="Arial"/>
                <w:sz w:val="20"/>
              </w:rPr>
            </w:pPr>
            <w:r w:rsidRPr="00D46D6C">
              <w:rPr>
                <w:rFonts w:ascii="Arial" w:hAnsi="Arial" w:cs="Arial"/>
                <w:sz w:val="20"/>
              </w:rPr>
              <w:t xml:space="preserve">Page </w:t>
            </w:r>
            <w:r w:rsidRPr="00D46D6C">
              <w:rPr>
                <w:rFonts w:ascii="Arial" w:hAnsi="Arial" w:cs="Arial"/>
                <w:b/>
                <w:bCs/>
                <w:sz w:val="20"/>
              </w:rPr>
              <w:fldChar w:fldCharType="begin"/>
            </w:r>
            <w:r w:rsidRPr="00D46D6C">
              <w:rPr>
                <w:rFonts w:ascii="Arial" w:hAnsi="Arial" w:cs="Arial"/>
                <w:b/>
                <w:bCs/>
                <w:sz w:val="20"/>
              </w:rPr>
              <w:instrText xml:space="preserve"> PAGE </w:instrText>
            </w:r>
            <w:r w:rsidRPr="00D46D6C">
              <w:rPr>
                <w:rFonts w:ascii="Arial" w:hAnsi="Arial" w:cs="Arial"/>
                <w:b/>
                <w:bCs/>
                <w:sz w:val="20"/>
              </w:rPr>
              <w:fldChar w:fldCharType="separate"/>
            </w:r>
            <w:r w:rsidR="00FB1408">
              <w:rPr>
                <w:rFonts w:ascii="Arial" w:hAnsi="Arial" w:cs="Arial"/>
                <w:b/>
                <w:bCs/>
                <w:noProof/>
                <w:sz w:val="20"/>
              </w:rPr>
              <w:t>1</w:t>
            </w:r>
            <w:r w:rsidRPr="00D46D6C">
              <w:rPr>
                <w:rFonts w:ascii="Arial" w:hAnsi="Arial" w:cs="Arial"/>
                <w:b/>
                <w:bCs/>
                <w:sz w:val="20"/>
              </w:rPr>
              <w:fldChar w:fldCharType="end"/>
            </w:r>
            <w:r w:rsidRPr="00D46D6C">
              <w:rPr>
                <w:rFonts w:ascii="Arial" w:hAnsi="Arial" w:cs="Arial"/>
                <w:sz w:val="20"/>
              </w:rPr>
              <w:t xml:space="preserve"> of </w:t>
            </w:r>
            <w:r w:rsidRPr="00D46D6C">
              <w:rPr>
                <w:rFonts w:ascii="Arial" w:hAnsi="Arial" w:cs="Arial"/>
                <w:b/>
                <w:bCs/>
                <w:sz w:val="20"/>
              </w:rPr>
              <w:fldChar w:fldCharType="begin"/>
            </w:r>
            <w:r w:rsidRPr="00D46D6C">
              <w:rPr>
                <w:rFonts w:ascii="Arial" w:hAnsi="Arial" w:cs="Arial"/>
                <w:b/>
                <w:bCs/>
                <w:sz w:val="20"/>
              </w:rPr>
              <w:instrText xml:space="preserve"> NUMPAGES  </w:instrText>
            </w:r>
            <w:r w:rsidRPr="00D46D6C">
              <w:rPr>
                <w:rFonts w:ascii="Arial" w:hAnsi="Arial" w:cs="Arial"/>
                <w:b/>
                <w:bCs/>
                <w:sz w:val="20"/>
              </w:rPr>
              <w:fldChar w:fldCharType="separate"/>
            </w:r>
            <w:r w:rsidR="00FB1408">
              <w:rPr>
                <w:rFonts w:ascii="Arial" w:hAnsi="Arial" w:cs="Arial"/>
                <w:b/>
                <w:bCs/>
                <w:noProof/>
                <w:sz w:val="20"/>
              </w:rPr>
              <w:t>5</w:t>
            </w:r>
            <w:r w:rsidRPr="00D46D6C">
              <w:rPr>
                <w:rFonts w:ascii="Arial" w:hAnsi="Arial" w:cs="Arial"/>
                <w:b/>
                <w:bCs/>
                <w:sz w:val="20"/>
              </w:rPr>
              <w:fldChar w:fldCharType="end"/>
            </w:r>
          </w:p>
        </w:sdtContent>
      </w:sdt>
    </w:sdtContent>
  </w:sdt>
  <w:p w14:paraId="68861B8B" w14:textId="77777777" w:rsidR="00303833" w:rsidRDefault="0030383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6030600" w14:textId="77777777" w:rsidR="00ED6A93" w:rsidRDefault="00ED6A93" w:rsidP="00FD5C0A">
      <w:r>
        <w:separator/>
      </w:r>
    </w:p>
  </w:footnote>
  <w:footnote w:type="continuationSeparator" w:id="0">
    <w:p w14:paraId="264B843A" w14:textId="77777777" w:rsidR="00ED6A93" w:rsidRDefault="00ED6A93" w:rsidP="00FD5C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B8537C5" w14:textId="17B4703B" w:rsidR="00303833" w:rsidRDefault="00303833" w:rsidP="00FD5C0A">
    <w:pPr>
      <w:pStyle w:val="Header"/>
      <w:rPr>
        <w:rFonts w:ascii="Arial" w:hAnsi="Arial" w:cs="Arial"/>
        <w:bCs/>
        <w:sz w:val="20"/>
        <w:lang w:eastAsia="ko-KR"/>
      </w:rPr>
    </w:pPr>
    <w:r>
      <w:rPr>
        <w:rFonts w:ascii="Arial" w:hAnsi="Arial" w:cs="Arial"/>
        <w:bCs/>
        <w:sz w:val="20"/>
      </w:rPr>
      <w:t xml:space="preserve">ENGR 132 </w:t>
    </w:r>
    <w:r>
      <w:rPr>
        <w:b/>
        <w:bCs/>
      </w:rPr>
      <w:tab/>
    </w:r>
    <w:r>
      <w:rPr>
        <w:rFonts w:ascii="Arial" w:hAnsi="Arial" w:cs="Arial"/>
        <w:b/>
        <w:bCs/>
        <w:lang w:eastAsia="ko-KR"/>
      </w:rPr>
      <w:t>FOS Project</w:t>
    </w:r>
    <w:r>
      <w:rPr>
        <w:b/>
        <w:bCs/>
      </w:rPr>
      <w:tab/>
    </w:r>
    <w:r w:rsidR="00FB1408">
      <w:rPr>
        <w:rFonts w:ascii="Arial" w:hAnsi="Arial" w:cs="Arial"/>
        <w:bCs/>
        <w:sz w:val="20"/>
        <w:lang w:eastAsia="ko-KR"/>
      </w:rPr>
      <w:t>Spring 2019</w:t>
    </w:r>
  </w:p>
  <w:p w14:paraId="0679E3A8" w14:textId="39FA59D9" w:rsidR="00303833" w:rsidRDefault="00303833" w:rsidP="00FD5C0A">
    <w:pPr>
      <w:pStyle w:val="Header"/>
      <w:rPr>
        <w:rFonts w:ascii="Arial" w:hAnsi="Arial" w:cs="Arial"/>
        <w:b/>
        <w:bCs/>
        <w:lang w:eastAsia="ko-KR"/>
      </w:rPr>
    </w:pPr>
    <w:r>
      <w:rPr>
        <w:rFonts w:ascii="Arial" w:hAnsi="Arial" w:cs="Arial"/>
        <w:b/>
        <w:bCs/>
        <w:lang w:eastAsia="ko-KR"/>
      </w:rPr>
      <w:tab/>
      <w:t>Milestone M1 – Parameter Identification Brainstorming</w:t>
    </w:r>
  </w:p>
  <w:p w14:paraId="0D1F630D" w14:textId="77777777" w:rsidR="00303833" w:rsidRDefault="00303833" w:rsidP="00FD5C0A">
    <w:pPr>
      <w:pStyle w:val="Header"/>
      <w:rPr>
        <w:rFonts w:ascii="Arial" w:hAnsi="Arial" w:cs="Arial"/>
        <w:b/>
        <w:bCs/>
        <w:lang w:eastAsia="ko-KR"/>
      </w:rPr>
    </w:pPr>
    <w:r>
      <w:rPr>
        <w:rFonts w:ascii="Arial" w:hAnsi="Arial" w:cs="Arial"/>
        <w:b/>
        <w:bCs/>
        <w:lang w:eastAsia="ko-KR"/>
      </w:rPr>
      <w:tab/>
      <w:t>Answer Sheet – Part 2B</w:t>
    </w:r>
  </w:p>
  <w:p w14:paraId="082793FC" w14:textId="77777777" w:rsidR="00303833" w:rsidRDefault="0030383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A0695B"/>
    <w:multiLevelType w:val="hybridMultilevel"/>
    <w:tmpl w:val="4740F5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AD7770"/>
    <w:multiLevelType w:val="hybridMultilevel"/>
    <w:tmpl w:val="93D03C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267C57"/>
    <w:multiLevelType w:val="hybridMultilevel"/>
    <w:tmpl w:val="87F0A8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EB5FCB"/>
    <w:multiLevelType w:val="hybridMultilevel"/>
    <w:tmpl w:val="724ADB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F87C6A"/>
    <w:multiLevelType w:val="hybridMultilevel"/>
    <w:tmpl w:val="5F86ED9E"/>
    <w:lvl w:ilvl="0" w:tplc="A18ADA1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327071"/>
    <w:multiLevelType w:val="hybridMultilevel"/>
    <w:tmpl w:val="BA48FE1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725168E2"/>
    <w:multiLevelType w:val="hybridMultilevel"/>
    <w:tmpl w:val="CDD869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5"/>
  </w:num>
  <w:num w:numId="3">
    <w:abstractNumId w:val="6"/>
  </w:num>
  <w:num w:numId="4">
    <w:abstractNumId w:val="4"/>
  </w:num>
  <w:num w:numId="5">
    <w:abstractNumId w:val="1"/>
  </w:num>
  <w:num w:numId="6">
    <w:abstractNumId w:val="2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7843"/>
    <w:rsid w:val="00026CB6"/>
    <w:rsid w:val="00060BEA"/>
    <w:rsid w:val="00071B4B"/>
    <w:rsid w:val="000B3924"/>
    <w:rsid w:val="000F7652"/>
    <w:rsid w:val="001867C9"/>
    <w:rsid w:val="001B0A5C"/>
    <w:rsid w:val="001D47AE"/>
    <w:rsid w:val="0026035D"/>
    <w:rsid w:val="00281508"/>
    <w:rsid w:val="00285579"/>
    <w:rsid w:val="002F1464"/>
    <w:rsid w:val="00303833"/>
    <w:rsid w:val="0031312F"/>
    <w:rsid w:val="00331DAA"/>
    <w:rsid w:val="00345F47"/>
    <w:rsid w:val="00393EC0"/>
    <w:rsid w:val="003C4594"/>
    <w:rsid w:val="003D1A28"/>
    <w:rsid w:val="004B62C0"/>
    <w:rsid w:val="004B6B6C"/>
    <w:rsid w:val="00587710"/>
    <w:rsid w:val="005E0AA5"/>
    <w:rsid w:val="00627862"/>
    <w:rsid w:val="00681CCE"/>
    <w:rsid w:val="006E5C63"/>
    <w:rsid w:val="00711B54"/>
    <w:rsid w:val="007256A9"/>
    <w:rsid w:val="00783F6A"/>
    <w:rsid w:val="007B7F0B"/>
    <w:rsid w:val="008A5AC2"/>
    <w:rsid w:val="008B2E43"/>
    <w:rsid w:val="008D3359"/>
    <w:rsid w:val="00916DC0"/>
    <w:rsid w:val="009514A0"/>
    <w:rsid w:val="009824CD"/>
    <w:rsid w:val="0098353C"/>
    <w:rsid w:val="009C3298"/>
    <w:rsid w:val="00A461A4"/>
    <w:rsid w:val="00A54268"/>
    <w:rsid w:val="00A66D80"/>
    <w:rsid w:val="00A801CA"/>
    <w:rsid w:val="00B5047B"/>
    <w:rsid w:val="00B5582A"/>
    <w:rsid w:val="00B61898"/>
    <w:rsid w:val="00B94E99"/>
    <w:rsid w:val="00BA249C"/>
    <w:rsid w:val="00BE163F"/>
    <w:rsid w:val="00BE50EF"/>
    <w:rsid w:val="00C000C7"/>
    <w:rsid w:val="00C81286"/>
    <w:rsid w:val="00C8231F"/>
    <w:rsid w:val="00C972FF"/>
    <w:rsid w:val="00CE7843"/>
    <w:rsid w:val="00D46D6C"/>
    <w:rsid w:val="00D92C3C"/>
    <w:rsid w:val="00E072EE"/>
    <w:rsid w:val="00E55169"/>
    <w:rsid w:val="00EB2B7C"/>
    <w:rsid w:val="00EC2A87"/>
    <w:rsid w:val="00ED6A93"/>
    <w:rsid w:val="00F37665"/>
    <w:rsid w:val="00F64EC2"/>
    <w:rsid w:val="00F91233"/>
    <w:rsid w:val="00FB1408"/>
    <w:rsid w:val="00FD5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896FB1"/>
  <w14:defaultImageDpi w14:val="300"/>
  <w15:docId w15:val="{1C493787-86AD-4766-B773-380DBDBBF7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E784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CE784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E7843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E7843"/>
    <w:rPr>
      <w:rFonts w:ascii="Lucida Grande" w:hAnsi="Lucida Grande" w:cs="Lucida Grande"/>
      <w:sz w:val="18"/>
      <w:szCs w:val="18"/>
    </w:rPr>
  </w:style>
  <w:style w:type="paragraph" w:styleId="ListParagraph">
    <w:name w:val="List Paragraph"/>
    <w:basedOn w:val="Normal"/>
    <w:uiPriority w:val="34"/>
    <w:qFormat/>
    <w:rsid w:val="00C8128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D5C0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D5C0A"/>
  </w:style>
  <w:style w:type="paragraph" w:styleId="Footer">
    <w:name w:val="footer"/>
    <w:basedOn w:val="Normal"/>
    <w:link w:val="FooterChar"/>
    <w:uiPriority w:val="99"/>
    <w:unhideWhenUsed/>
    <w:rsid w:val="00FD5C0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D5C0A"/>
  </w:style>
  <w:style w:type="character" w:styleId="CommentReference">
    <w:name w:val="annotation reference"/>
    <w:basedOn w:val="DefaultParagraphFont"/>
    <w:uiPriority w:val="99"/>
    <w:semiHidden/>
    <w:unhideWhenUsed/>
    <w:rsid w:val="00783F6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83F6A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83F6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83F6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83F6A"/>
    <w:rPr>
      <w:b/>
      <w:bCs/>
      <w:sz w:val="20"/>
      <w:szCs w:val="20"/>
    </w:rPr>
  </w:style>
  <w:style w:type="paragraph" w:customStyle="1" w:styleId="BodyText1">
    <w:name w:val="Body Text1"/>
    <w:basedOn w:val="Normal"/>
    <w:qFormat/>
    <w:rsid w:val="000F7652"/>
    <w:pPr>
      <w:spacing w:before="120" w:after="120" w:line="276" w:lineRule="auto"/>
      <w:outlineLvl w:val="0"/>
    </w:pPr>
    <w:rPr>
      <w:rFonts w:ascii="Arial" w:hAnsi="Arial" w:cs="Arial"/>
      <w:kern w:val="24"/>
      <w:sz w:val="22"/>
      <w:szCs w:val="22"/>
    </w:rPr>
  </w:style>
  <w:style w:type="paragraph" w:customStyle="1" w:styleId="BodyText11">
    <w:name w:val="Body Text11"/>
    <w:basedOn w:val="Normal"/>
    <w:qFormat/>
    <w:rsid w:val="000F7652"/>
    <w:pPr>
      <w:spacing w:before="120" w:after="120" w:line="276" w:lineRule="auto"/>
      <w:outlineLvl w:val="0"/>
    </w:pPr>
    <w:rPr>
      <w:rFonts w:ascii="Arial" w:eastAsiaTheme="minorHAnsi" w:hAnsi="Arial" w:cs="Arial"/>
      <w:kern w:val="24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699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51F801-E75B-496C-B78B-E9F33C5E49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6EE7E29C.dotm</Template>
  <TotalTime>3</TotalTime>
  <Pages>5</Pages>
  <Words>671</Words>
  <Characters>3825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Purdue University</Company>
  <LinksUpToDate>false</LinksUpToDate>
  <CharactersWithSpaces>4488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 Berger</dc:creator>
  <cp:lastModifiedBy>Whitford, James P</cp:lastModifiedBy>
  <cp:revision>6</cp:revision>
  <cp:lastPrinted>2016-07-27T20:21:00Z</cp:lastPrinted>
  <dcterms:created xsi:type="dcterms:W3CDTF">2017-10-19T16:43:00Z</dcterms:created>
  <dcterms:modified xsi:type="dcterms:W3CDTF">2019-02-13T16:31:00Z</dcterms:modified>
</cp:coreProperties>
</file>