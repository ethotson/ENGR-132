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F20861" w14:paraId="2C7DDAE1" w14:textId="77777777" w:rsidTr="009F3404">
        <w:tc>
          <w:tcPr>
            <w:tcW w:w="2065" w:type="dxa"/>
            <w:vAlign w:val="bottom"/>
          </w:tcPr>
          <w:p w14:paraId="69167E4C" w14:textId="77777777" w:rsidR="00F20861" w:rsidRPr="005D1429" w:rsidRDefault="00F20861" w:rsidP="009F3404">
            <w:pPr>
              <w:pStyle w:val="BodyText1"/>
              <w:spacing w:before="0" w:after="0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 xml:space="preserve">Team Member </w:t>
            </w:r>
            <w:r w:rsidRPr="005D1429">
              <w:rPr>
                <w:b/>
              </w:rPr>
              <w:t>Name</w:t>
            </w:r>
            <w:r>
              <w:rPr>
                <w:b/>
              </w:rPr>
              <w:t>s</w:t>
            </w:r>
            <w:r w:rsidRPr="005D1429">
              <w:rPr>
                <w:b/>
              </w:rPr>
              <w:t>:</w:t>
            </w:r>
          </w:p>
        </w:tc>
        <w:tc>
          <w:tcPr>
            <w:tcW w:w="7285" w:type="dxa"/>
          </w:tcPr>
          <w:p w14:paraId="1EF808FF" w14:textId="77777777" w:rsidR="00F20861" w:rsidRPr="005D1429" w:rsidRDefault="00F20861" w:rsidP="009F3404">
            <w:pPr>
              <w:pStyle w:val="BodyText1"/>
              <w:spacing w:before="0" w:after="0"/>
            </w:pPr>
          </w:p>
        </w:tc>
      </w:tr>
      <w:tr w:rsidR="00F20861" w14:paraId="0C90A60B" w14:textId="77777777" w:rsidTr="009F3404">
        <w:tc>
          <w:tcPr>
            <w:tcW w:w="2065" w:type="dxa"/>
            <w:vAlign w:val="bottom"/>
          </w:tcPr>
          <w:p w14:paraId="7342C513" w14:textId="77777777" w:rsidR="00F20861" w:rsidRPr="005D1429" w:rsidRDefault="00F20861" w:rsidP="009F3404">
            <w:pPr>
              <w:pStyle w:val="BodyText1"/>
              <w:spacing w:before="0" w:after="0"/>
              <w:rPr>
                <w:b/>
              </w:rPr>
            </w:pPr>
            <w:r>
              <w:rPr>
                <w:b/>
              </w:rPr>
              <w:t>Purdue L</w:t>
            </w:r>
            <w:r w:rsidRPr="005D1429">
              <w:rPr>
                <w:b/>
              </w:rPr>
              <w:t>ogin</w:t>
            </w:r>
            <w:r>
              <w:rPr>
                <w:b/>
              </w:rPr>
              <w:t>s</w:t>
            </w:r>
            <w:r w:rsidRPr="005D1429">
              <w:rPr>
                <w:b/>
              </w:rPr>
              <w:t>:</w:t>
            </w:r>
          </w:p>
        </w:tc>
        <w:tc>
          <w:tcPr>
            <w:tcW w:w="7285" w:type="dxa"/>
          </w:tcPr>
          <w:p w14:paraId="638F53D9" w14:textId="77777777" w:rsidR="00F20861" w:rsidRPr="005D1429" w:rsidRDefault="00F20861" w:rsidP="009F3404">
            <w:pPr>
              <w:pStyle w:val="BodyText1"/>
              <w:spacing w:before="0" w:after="0"/>
            </w:pPr>
          </w:p>
        </w:tc>
      </w:tr>
      <w:tr w:rsidR="00F20861" w14:paraId="4AF98F8E" w14:textId="77777777" w:rsidTr="009F3404">
        <w:tc>
          <w:tcPr>
            <w:tcW w:w="2065" w:type="dxa"/>
            <w:vAlign w:val="bottom"/>
          </w:tcPr>
          <w:p w14:paraId="243EB14A" w14:textId="77777777" w:rsidR="00F20861" w:rsidRPr="005D1429" w:rsidRDefault="00F20861" w:rsidP="009F3404">
            <w:pPr>
              <w:pStyle w:val="BodyText1"/>
              <w:spacing w:before="0" w:after="0"/>
              <w:rPr>
                <w:b/>
              </w:rPr>
            </w:pPr>
            <w:r w:rsidRPr="005D1429">
              <w:rPr>
                <w:b/>
              </w:rPr>
              <w:t>Section</w:t>
            </w:r>
            <w:r>
              <w:rPr>
                <w:b/>
              </w:rPr>
              <w:t xml:space="preserve"> Number</w:t>
            </w:r>
            <w:r w:rsidRPr="005D1429">
              <w:rPr>
                <w:b/>
              </w:rPr>
              <w:t>:</w:t>
            </w:r>
          </w:p>
        </w:tc>
        <w:tc>
          <w:tcPr>
            <w:tcW w:w="7285" w:type="dxa"/>
          </w:tcPr>
          <w:p w14:paraId="14242DB1" w14:textId="77777777" w:rsidR="00F20861" w:rsidRPr="005D1429" w:rsidRDefault="00F20861" w:rsidP="009F3404">
            <w:pPr>
              <w:pStyle w:val="BodyText1"/>
              <w:spacing w:before="0" w:after="0"/>
            </w:pPr>
          </w:p>
        </w:tc>
      </w:tr>
      <w:tr w:rsidR="00F20861" w14:paraId="07EC18C6" w14:textId="77777777" w:rsidTr="009F3404">
        <w:tc>
          <w:tcPr>
            <w:tcW w:w="2065" w:type="dxa"/>
            <w:vAlign w:val="bottom"/>
          </w:tcPr>
          <w:p w14:paraId="63051386" w14:textId="77777777" w:rsidR="00F20861" w:rsidRPr="005D1429" w:rsidRDefault="00F20861" w:rsidP="009F3404">
            <w:pPr>
              <w:pStyle w:val="BodyText1"/>
              <w:spacing w:before="0" w:after="0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Team Number:</w:t>
            </w:r>
          </w:p>
        </w:tc>
        <w:tc>
          <w:tcPr>
            <w:tcW w:w="7285" w:type="dxa"/>
          </w:tcPr>
          <w:p w14:paraId="54CAECD2" w14:textId="77777777" w:rsidR="00F20861" w:rsidRPr="005D1429" w:rsidRDefault="00F20861" w:rsidP="009F3404">
            <w:pPr>
              <w:pStyle w:val="BodyText1"/>
              <w:spacing w:before="0" w:after="0"/>
            </w:pPr>
          </w:p>
        </w:tc>
      </w:tr>
    </w:tbl>
    <w:p w14:paraId="077F074D" w14:textId="77777777" w:rsidR="00F20861" w:rsidRDefault="00F20861" w:rsidP="00F20861">
      <w:pPr>
        <w:rPr>
          <w:rFonts w:ascii="Times New Roman" w:hAnsi="Times New Roman" w:cs="Times New Roman"/>
          <w:b/>
        </w:rPr>
      </w:pPr>
    </w:p>
    <w:tbl>
      <w:tblPr>
        <w:tblStyle w:val="TableGrid"/>
        <w:tblW w:w="9337" w:type="dxa"/>
        <w:tblInd w:w="18" w:type="dxa"/>
        <w:shd w:val="clear" w:color="auto" w:fill="FFFF99"/>
        <w:tblLook w:val="04A0" w:firstRow="1" w:lastRow="0" w:firstColumn="1" w:lastColumn="0" w:noHBand="0" w:noVBand="1"/>
      </w:tblPr>
      <w:tblGrid>
        <w:gridCol w:w="9337"/>
      </w:tblGrid>
      <w:tr w:rsidR="00F20861" w14:paraId="2C7C15AB" w14:textId="77777777" w:rsidTr="009F3404">
        <w:tc>
          <w:tcPr>
            <w:tcW w:w="9337" w:type="dxa"/>
            <w:shd w:val="clear" w:color="auto" w:fill="FFFF99"/>
          </w:tcPr>
          <w:p w14:paraId="2F47BE42" w14:textId="77777777" w:rsidR="00F20861" w:rsidRPr="00C10A2C" w:rsidRDefault="00F20861" w:rsidP="009F3404">
            <w:pPr>
              <w:pStyle w:val="BodyText11"/>
              <w:spacing w:before="60" w:after="60"/>
              <w:rPr>
                <w:b/>
              </w:rPr>
            </w:pPr>
            <w:r>
              <w:rPr>
                <w:b/>
              </w:rPr>
              <w:t xml:space="preserve">Submission </w:t>
            </w:r>
            <w:r w:rsidRPr="00C10A2C">
              <w:rPr>
                <w:b/>
              </w:rPr>
              <w:t>Instructions:</w:t>
            </w:r>
          </w:p>
          <w:p w14:paraId="6E5AC709" w14:textId="77777777" w:rsidR="00F20861" w:rsidRDefault="00F20861" w:rsidP="00F20861">
            <w:pPr>
              <w:pStyle w:val="BodyText11"/>
              <w:numPr>
                <w:ilvl w:val="0"/>
                <w:numId w:val="5"/>
              </w:numPr>
              <w:spacing w:before="60" w:after="60"/>
            </w:pPr>
            <w:r>
              <w:t xml:space="preserve">Rename this answer sheet to be </w:t>
            </w:r>
            <w:r w:rsidRPr="002F0D85">
              <w:rPr>
                <w:b/>
              </w:rPr>
              <w:t>Project_M1_Part1-2A_</w:t>
            </w:r>
            <w:r w:rsidRPr="002F0D85">
              <w:rPr>
                <w:b/>
                <w:i/>
              </w:rPr>
              <w:t>sss</w:t>
            </w:r>
            <w:r w:rsidRPr="002F0D85">
              <w:rPr>
                <w:b/>
              </w:rPr>
              <w:t>_</w:t>
            </w:r>
            <w:r w:rsidRPr="002F0D85">
              <w:rPr>
                <w:b/>
                <w:i/>
              </w:rPr>
              <w:t>tt</w:t>
            </w:r>
            <w:r w:rsidRPr="002F0D85">
              <w:rPr>
                <w:b/>
              </w:rPr>
              <w:t>.docx</w:t>
            </w:r>
            <w:r>
              <w:t xml:space="preserve"> where </w:t>
            </w:r>
            <w:proofErr w:type="spellStart"/>
            <w:r w:rsidRPr="002F0D85">
              <w:rPr>
                <w:b/>
                <w:i/>
              </w:rPr>
              <w:t>sss</w:t>
            </w:r>
            <w:proofErr w:type="spellEnd"/>
            <w:r>
              <w:t xml:space="preserve"> is your section number (e.g., 001 for section 001) and </w:t>
            </w:r>
            <w:proofErr w:type="spellStart"/>
            <w:r w:rsidRPr="002F0D85">
              <w:rPr>
                <w:b/>
                <w:i/>
              </w:rPr>
              <w:t>tt</w:t>
            </w:r>
            <w:proofErr w:type="spellEnd"/>
            <w:r>
              <w:t xml:space="preserve"> is your team number (e.g., 07 for team 7).</w:t>
            </w:r>
          </w:p>
          <w:p w14:paraId="2B92950A" w14:textId="5F59B8AA" w:rsidR="00F20861" w:rsidRDefault="00F20861" w:rsidP="00F20861">
            <w:pPr>
              <w:pStyle w:val="BodyText11"/>
              <w:numPr>
                <w:ilvl w:val="0"/>
                <w:numId w:val="5"/>
              </w:numPr>
              <w:spacing w:before="60" w:after="60"/>
            </w:pPr>
            <w:r>
              <w:t xml:space="preserve">Submit this answer sheet </w:t>
            </w:r>
            <w:r w:rsidRPr="002F0D85">
              <w:rPr>
                <w:b/>
                <w:i/>
                <w:u w:val="single"/>
              </w:rPr>
              <w:t>along with</w:t>
            </w:r>
            <w:r>
              <w:t xml:space="preserve"> the answer sheet for Part 2B to the M1 drop box on Bb </w:t>
            </w:r>
            <w:r w:rsidRPr="002F0D85">
              <w:rPr>
                <w:color w:val="FF0000"/>
              </w:rPr>
              <w:t>prior to Class 2</w:t>
            </w:r>
            <w:r w:rsidR="008E530A">
              <w:rPr>
                <w:color w:val="FF0000"/>
              </w:rPr>
              <w:t>3</w:t>
            </w:r>
            <w:r>
              <w:t>.</w:t>
            </w:r>
          </w:p>
          <w:p w14:paraId="5A710FDB" w14:textId="77777777" w:rsidR="00F20861" w:rsidRPr="000B7C22" w:rsidRDefault="00F20861" w:rsidP="00F20861">
            <w:pPr>
              <w:pStyle w:val="BodyText11"/>
              <w:spacing w:before="60" w:after="60"/>
              <w:ind w:left="342"/>
              <w:rPr>
                <w:color w:val="FF0000"/>
              </w:rPr>
            </w:pPr>
            <w:r w:rsidRPr="000B7C22">
              <w:rPr>
                <w:color w:val="FF0000"/>
              </w:rPr>
              <w:t xml:space="preserve">Notes: </w:t>
            </w:r>
          </w:p>
          <w:p w14:paraId="3E7A310E" w14:textId="77777777" w:rsidR="00F20861" w:rsidRDefault="00F20861" w:rsidP="00F20861">
            <w:pPr>
              <w:pStyle w:val="BodyText11"/>
              <w:numPr>
                <w:ilvl w:val="0"/>
                <w:numId w:val="6"/>
              </w:numPr>
              <w:spacing w:before="60" w:after="60"/>
            </w:pPr>
            <w:r>
              <w:t>Only one(1) submission per team</w:t>
            </w:r>
          </w:p>
          <w:p w14:paraId="70B8C086" w14:textId="77777777" w:rsidR="00F20861" w:rsidRDefault="00F20861" w:rsidP="00F20861">
            <w:pPr>
              <w:pStyle w:val="BodyText11"/>
              <w:numPr>
                <w:ilvl w:val="0"/>
                <w:numId w:val="6"/>
              </w:numPr>
              <w:spacing w:before="60" w:after="60"/>
            </w:pPr>
            <w:r>
              <w:t xml:space="preserve">Only the last submission to the M1 Dropbox </w:t>
            </w:r>
            <w:proofErr w:type="gramStart"/>
            <w:r>
              <w:t>will be graded</w:t>
            </w:r>
            <w:proofErr w:type="gramEnd"/>
            <w:r>
              <w:t xml:space="preserve">. </w:t>
            </w:r>
          </w:p>
          <w:p w14:paraId="7ABEB7BB" w14:textId="77777777" w:rsidR="00F20861" w:rsidRDefault="00F20861" w:rsidP="00F20861">
            <w:pPr>
              <w:pStyle w:val="BodyText11"/>
              <w:numPr>
                <w:ilvl w:val="1"/>
                <w:numId w:val="6"/>
              </w:numPr>
              <w:spacing w:before="60" w:after="60"/>
            </w:pPr>
            <w:r>
              <w:t xml:space="preserve">Make sure Part 1-2A and Part 2B Answer Sheets are </w:t>
            </w:r>
            <w:r w:rsidRPr="00BC4B2F">
              <w:rPr>
                <w:u w:val="single"/>
              </w:rPr>
              <w:t>all</w:t>
            </w:r>
            <w:r>
              <w:t xml:space="preserve"> in the last submission.</w:t>
            </w:r>
          </w:p>
          <w:p w14:paraId="019B863C" w14:textId="77777777" w:rsidR="00F20861" w:rsidRDefault="00F20861" w:rsidP="00F20861">
            <w:pPr>
              <w:pStyle w:val="BodyText11"/>
              <w:numPr>
                <w:ilvl w:val="1"/>
                <w:numId w:val="6"/>
              </w:numPr>
              <w:spacing w:before="60" w:after="60"/>
            </w:pPr>
            <w:r>
              <w:t xml:space="preserve">Check to make sure the files </w:t>
            </w:r>
            <w:proofErr w:type="gramStart"/>
            <w:r>
              <w:t>can be accessed</w:t>
            </w:r>
            <w:proofErr w:type="gramEnd"/>
            <w:r>
              <w:t xml:space="preserve"> after uploading to Blackboard.</w:t>
            </w:r>
          </w:p>
          <w:p w14:paraId="04B846AD" w14:textId="793B703A" w:rsidR="00F20861" w:rsidRPr="002F0D85" w:rsidRDefault="00F20861" w:rsidP="00F20861">
            <w:pPr>
              <w:pStyle w:val="BodyText11"/>
              <w:numPr>
                <w:ilvl w:val="0"/>
                <w:numId w:val="6"/>
              </w:numPr>
              <w:spacing w:before="60" w:after="60"/>
            </w:pPr>
            <w:r>
              <w:t>After submission, distribute the submitted files to all team members</w:t>
            </w:r>
            <w:r w:rsidRPr="00A81B8A">
              <w:rPr>
                <w:i/>
                <w:color w:val="FF0000"/>
              </w:rPr>
              <w:t xml:space="preserve">. </w:t>
            </w:r>
            <w:r w:rsidRPr="000B7C22">
              <w:rPr>
                <w:i/>
              </w:rPr>
              <w:t>Ensure all members of the team have copies of the submitted files.</w:t>
            </w:r>
          </w:p>
        </w:tc>
      </w:tr>
    </w:tbl>
    <w:p w14:paraId="2F580B27" w14:textId="77777777" w:rsidR="00F20861" w:rsidRDefault="00F20861" w:rsidP="00F20861">
      <w:pPr>
        <w:rPr>
          <w:rFonts w:ascii="Times New Roman" w:hAnsi="Times New Roman" w:cs="Times New Roman"/>
          <w:b/>
        </w:rPr>
      </w:pPr>
    </w:p>
    <w:p w14:paraId="5FB09C53" w14:textId="77777777" w:rsidR="00F20861" w:rsidRDefault="00F20861" w:rsidP="00F20861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M1 Instructions</w:t>
      </w:r>
    </w:p>
    <w:p w14:paraId="156A0F18" w14:textId="77777777" w:rsidR="00F20861" w:rsidRDefault="00F20861" w:rsidP="00F20861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Parameter identification is about determining model parameters from available data. This milestone requires you to think carefully about different potential parameter identification approaches, the process of using/coding those approaches, and the consequences of those choices. Your assignment is to develop several ideas for </w:t>
      </w:r>
      <w:r w:rsidRPr="001F3177">
        <w:rPr>
          <w:rFonts w:ascii="Times New Roman" w:hAnsi="Times New Roman" w:cs="Times New Roman"/>
          <w:u w:val="single"/>
        </w:rPr>
        <w:t>fully automated</w:t>
      </w:r>
      <w:r>
        <w:rPr>
          <w:rFonts w:ascii="Times New Roman" w:hAnsi="Times New Roman" w:cs="Times New Roman"/>
        </w:rPr>
        <w:t xml:space="preserve"> identification of parameters from first-order time history data.</w:t>
      </w:r>
      <w:r w:rsidRPr="008D08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You should use evidence-based rationales when evaluating your ideas. In this context, ‘evidence-based’ means you should refer to the graph of the time history provided - where the graph is a proxy for actual time history data, your knowledge of MATLAB, and other trusted sources when evaluating your ideas. </w:t>
      </w:r>
    </w:p>
    <w:p w14:paraId="20D1D7A0" w14:textId="77777777" w:rsidR="00F20861" w:rsidRDefault="00F20861" w:rsidP="00F20861">
      <w:pPr>
        <w:spacing w:after="120"/>
        <w:rPr>
          <w:rFonts w:ascii="Times New Roman" w:hAnsi="Times New Roman" w:cs="Times New Roman"/>
        </w:rPr>
      </w:pPr>
      <w:r w:rsidRPr="00FB7D08">
        <w:rPr>
          <w:rFonts w:ascii="Times New Roman" w:hAnsi="Times New Roman" w:cs="Times New Roman"/>
          <w:b/>
          <w:i/>
          <w:color w:val="0070C0"/>
        </w:rPr>
        <w:t>Note:</w:t>
      </w:r>
      <w:r>
        <w:rPr>
          <w:rFonts w:ascii="Times New Roman" w:hAnsi="Times New Roman" w:cs="Times New Roman"/>
        </w:rPr>
        <w:t xml:space="preserve"> When external sources are used, each must be properly cited with (1) an in-text citation where referenced in the body of the text and (2) a full citation at the end of the document.</w:t>
      </w:r>
    </w:p>
    <w:p w14:paraId="2D49C8AD" w14:textId="77777777" w:rsidR="00F20861" w:rsidRDefault="00F20861" w:rsidP="00F20861">
      <w:pPr>
        <w:spacing w:after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861" w:rsidRPr="000F0A57" w14:paraId="343CCB55" w14:textId="77777777" w:rsidTr="009F3404">
        <w:tc>
          <w:tcPr>
            <w:tcW w:w="9350" w:type="dxa"/>
            <w:shd w:val="clear" w:color="auto" w:fill="C2E49C"/>
          </w:tcPr>
          <w:p w14:paraId="02A46D7E" w14:textId="77777777" w:rsidR="00F20861" w:rsidRPr="000F0A57" w:rsidRDefault="00F20861" w:rsidP="009F34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F0A57">
              <w:rPr>
                <w:rFonts w:ascii="Arial" w:hAnsi="Arial" w:cs="Arial"/>
                <w:b/>
                <w:sz w:val="20"/>
                <w:szCs w:val="20"/>
              </w:rPr>
              <w:t>Learning Objective (LO): 21.02 Communicate ideas clearly and concisely</w:t>
            </w:r>
          </w:p>
          <w:p w14:paraId="790929AD" w14:textId="77777777" w:rsidR="00F20861" w:rsidRPr="00A31E5D" w:rsidRDefault="00F20861" w:rsidP="009F340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31E5D">
              <w:rPr>
                <w:rFonts w:ascii="Arial" w:hAnsi="Arial" w:cs="Arial"/>
                <w:b/>
                <w:i/>
                <w:sz w:val="20"/>
                <w:szCs w:val="20"/>
              </w:rPr>
              <w:t>Evidence of Proficiency Requires:</w:t>
            </w:r>
          </w:p>
          <w:p w14:paraId="6F90C6CF" w14:textId="77777777" w:rsidR="00F20861" w:rsidRPr="000F0A57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Purpose of communication is clear</w:t>
            </w:r>
          </w:p>
          <w:p w14:paraId="2027F8CC" w14:textId="77777777" w:rsidR="00F20861" w:rsidRPr="000F0A57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Processes are fully but concisely described</w:t>
            </w:r>
          </w:p>
          <w:p w14:paraId="38807EDB" w14:textId="77777777" w:rsidR="00F20861" w:rsidRPr="000F0A57" w:rsidRDefault="00F20861" w:rsidP="00F20861">
            <w:pPr>
              <w:pStyle w:val="BodyText1"/>
              <w:numPr>
                <w:ilvl w:val="1"/>
                <w:numId w:val="7"/>
              </w:numPr>
              <w:spacing w:before="0" w:after="0" w:line="240" w:lineRule="auto"/>
              <w:ind w:left="72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 xml:space="preserve">All steps are included </w:t>
            </w:r>
          </w:p>
          <w:p w14:paraId="348F5BBF" w14:textId="77777777" w:rsidR="00F20861" w:rsidRPr="000F0A57" w:rsidRDefault="00F20861" w:rsidP="00F20861">
            <w:pPr>
              <w:pStyle w:val="BodyText1"/>
              <w:numPr>
                <w:ilvl w:val="1"/>
                <w:numId w:val="7"/>
              </w:numPr>
              <w:spacing w:before="0" w:after="0" w:line="240" w:lineRule="auto"/>
              <w:ind w:left="72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Assumptions are stated</w:t>
            </w:r>
          </w:p>
          <w:p w14:paraId="7ABF6D19" w14:textId="77777777" w:rsidR="00F20861" w:rsidRPr="000F0A57" w:rsidRDefault="00F20861" w:rsidP="00F20861">
            <w:pPr>
              <w:pStyle w:val="BodyText1"/>
              <w:numPr>
                <w:ilvl w:val="1"/>
                <w:numId w:val="7"/>
              </w:numPr>
              <w:spacing w:before="0" w:after="0" w:line="240" w:lineRule="auto"/>
              <w:ind w:left="72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Appropriate technical language is used</w:t>
            </w:r>
          </w:p>
          <w:p w14:paraId="1CC95990" w14:textId="77777777" w:rsidR="00F20861" w:rsidRPr="000F0A57" w:rsidRDefault="00F20861" w:rsidP="00F20861">
            <w:pPr>
              <w:pStyle w:val="BodyText1"/>
              <w:numPr>
                <w:ilvl w:val="1"/>
                <w:numId w:val="7"/>
              </w:numPr>
              <w:spacing w:before="0" w:after="0" w:line="240" w:lineRule="auto"/>
              <w:ind w:left="72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Clarifying images (e.g., sketches, graphs and/flow charts) are provided (as necessary)</w:t>
            </w:r>
          </w:p>
          <w:p w14:paraId="737D97FD" w14:textId="77777777" w:rsidR="00F20861" w:rsidRPr="000F0A57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External research is accompanied by an in-text citation and full reference</w:t>
            </w:r>
          </w:p>
        </w:tc>
      </w:tr>
    </w:tbl>
    <w:p w14:paraId="1B5150A0" w14:textId="77777777" w:rsidR="00F20861" w:rsidRPr="00CE3BE2" w:rsidRDefault="00F20861" w:rsidP="00F20861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Part 1: </w:t>
      </w:r>
      <w:r w:rsidRPr="00CE3BE2">
        <w:rPr>
          <w:rFonts w:ascii="Times New Roman" w:hAnsi="Times New Roman" w:cs="Times New Roman"/>
          <w:b/>
        </w:rPr>
        <w:t>Brainstorming</w:t>
      </w:r>
    </w:p>
    <w:p w14:paraId="198ECE50" w14:textId="77777777" w:rsidR="00F20861" w:rsidRDefault="00F20861" w:rsidP="00F2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‘clean’ step response graph below. </w:t>
      </w:r>
    </w:p>
    <w:p w14:paraId="168D91C8" w14:textId="77777777" w:rsidR="00F20861" w:rsidRDefault="00F20861" w:rsidP="00F20861">
      <w:pPr>
        <w:jc w:val="center"/>
        <w:rPr>
          <w:rFonts w:ascii="Times New Roman" w:hAnsi="Times New Roman" w:cs="Times New Roman"/>
        </w:rPr>
      </w:pPr>
    </w:p>
    <w:p w14:paraId="501E5A68" w14:textId="77777777" w:rsidR="00F20861" w:rsidRDefault="00F20861" w:rsidP="00F208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c">
            <w:drawing>
              <wp:inline distT="0" distB="0" distL="0" distR="0" wp14:anchorId="15228978" wp14:editId="690075B7">
                <wp:extent cx="5311471" cy="3098003"/>
                <wp:effectExtent l="0" t="0" r="0" b="0"/>
                <wp:docPr id="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" name="Picture 4" descr="Macintosh HD:Users:bergere:Dropbox:ENGR132_F2015:Project:F13_ENGR132_Project_Development:20151020 Revisions:M1_clean_figure.pd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8646" y="0"/>
                            <a:ext cx="3895160" cy="3045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1576326" id="Canvas 3" o:spid="_x0000_s1026" editas="canvas" style="width:418.25pt;height:243.95pt;mso-position-horizontal-relative:char;mso-position-vertical-relative:line" coordsize="53111,3097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111;height:30975;visibility:visible;mso-wrap-style:square">
                  <v:fill o:detectmouseclick="t"/>
                  <v:path o:connecttype="none"/>
                </v:shape>
                <v:shape id="Picture 4" o:spid="_x0000_s1028" type="#_x0000_t75" alt="Macintosh HD:Users:bergere:Dropbox:ENGR132_F2015:Project:F13_ENGR132_Project_Development:20151020 Revisions:M1_clean_figure.pdf" style="position:absolute;left:7086;width:38952;height:30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">
                  <v:imagedata r:id="rId8" o:title="M1_clean_figure"/>
                </v:shape>
                <w10:anchorlock/>
              </v:group>
            </w:pict>
          </mc:Fallback>
        </mc:AlternateContent>
      </w:r>
    </w:p>
    <w:p w14:paraId="377F1CD3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2281AAB6" w14:textId="77777777" w:rsidR="00F20861" w:rsidRPr="001F3177" w:rsidRDefault="00F20861" w:rsidP="00F20861">
      <w:pPr>
        <w:rPr>
          <w:rFonts w:ascii="Times New Roman" w:hAnsi="Times New Roman" w:cs="Times New Roman"/>
          <w:b/>
        </w:rPr>
      </w:pPr>
      <w:r w:rsidRPr="001F3177">
        <w:rPr>
          <w:rFonts w:ascii="Times New Roman" w:hAnsi="Times New Roman" w:cs="Times New Roman"/>
          <w:b/>
        </w:rPr>
        <w:t>Part 1A. Graphical Approach to Parameter Identification</w:t>
      </w:r>
    </w:p>
    <w:p w14:paraId="637EDCB6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14E60EBB" w14:textId="6A914F37" w:rsidR="00F20861" w:rsidRDefault="00F20861" w:rsidP="00F2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graph above to identify the key parameters (</w:t>
      </w:r>
      <w:proofErr w:type="spellStart"/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vertAlign w:val="subscript"/>
        </w:rPr>
        <w:t>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vertAlign w:val="subscript"/>
        </w:rPr>
        <w:t>H</w:t>
      </w:r>
      <w:proofErr w:type="spellEnd"/>
      <w:r>
        <w:rPr>
          <w:rFonts w:ascii="Times New Roman" w:hAnsi="Times New Roman" w:cs="Times New Roman"/>
          <w:vertAlign w:val="subscript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Pr="00BB38CF">
        <w:rPr>
          <w:rFonts w:ascii="Times New Roman" w:hAnsi="Times New Roman" w:cs="Times New Roman"/>
          <w:vertAlign w:val="subscript"/>
        </w:rPr>
        <w:t>s</w:t>
      </w:r>
      <w:proofErr w:type="spellEnd"/>
      <w:r>
        <w:rPr>
          <w:rFonts w:ascii="Times New Roman" w:hAnsi="Times New Roman" w:cs="Times New Roman"/>
        </w:rPr>
        <w:t xml:space="preserve">, and </w:t>
      </w:r>
      <w:r w:rsidRPr="0018590C">
        <w:rPr>
          <w:rFonts w:ascii="Symbol" w:hAnsi="Symbol" w:cs="Times New Roman"/>
        </w:rPr>
        <w:t></w:t>
      </w:r>
      <w:r w:rsidRPr="007B21C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  <w:proofErr w:type="gramStart"/>
      <w:r>
        <w:rPr>
          <w:rFonts w:ascii="Times New Roman" w:hAnsi="Times New Roman" w:cs="Times New Roman"/>
        </w:rPr>
        <w:t>State the graphical steps followed and provide sketches on the diagram above to help describe your step (if necessary).</w:t>
      </w:r>
      <w:proofErr w:type="gramEnd"/>
      <w:r>
        <w:rPr>
          <w:rFonts w:ascii="Times New Roman" w:hAnsi="Times New Roman" w:cs="Times New Roman"/>
        </w:rPr>
        <w:t xml:space="preserve"> Record your parameter results below. </w:t>
      </w:r>
    </w:p>
    <w:p w14:paraId="58CFE2E4" w14:textId="77777777" w:rsidR="00F20861" w:rsidRDefault="00F20861" w:rsidP="00F2086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861" w14:paraId="1F43C1CF" w14:textId="77777777" w:rsidTr="009F3404">
        <w:tc>
          <w:tcPr>
            <w:tcW w:w="9350" w:type="dxa"/>
          </w:tcPr>
          <w:p w14:paraId="3A401F31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Steps to determine </w:t>
            </w:r>
            <w:proofErr w:type="spellStart"/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L</w:t>
            </w:r>
            <w:proofErr w:type="spellEnd"/>
          </w:p>
          <w:p w14:paraId="48F976E3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2552C55F" w14:textId="61FE427C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 </w:t>
            </w:r>
          </w:p>
          <w:p w14:paraId="72497911" w14:textId="299C417D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more steps as needed)</w:t>
            </w:r>
          </w:p>
          <w:p w14:paraId="07B68235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5C4A08E3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the graph above, </w:t>
            </w:r>
            <w:proofErr w:type="spellStart"/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L</w:t>
            </w:r>
            <w:proofErr w:type="spellEnd"/>
            <w:r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7878DD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  <w:vertAlign w:val="subscript"/>
              </w:rPr>
              <w:t xml:space="preserve"> </w:t>
            </w:r>
          </w:p>
        </w:tc>
      </w:tr>
      <w:tr w:rsidR="00F20861" w14:paraId="2039BC99" w14:textId="77777777" w:rsidTr="009F3404">
        <w:tc>
          <w:tcPr>
            <w:tcW w:w="9350" w:type="dxa"/>
          </w:tcPr>
          <w:p w14:paraId="056EF7C5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Steps to determine </w:t>
            </w:r>
            <w:proofErr w:type="spellStart"/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H</w:t>
            </w:r>
            <w:proofErr w:type="spellEnd"/>
          </w:p>
          <w:p w14:paraId="0D2404AE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39D43EF5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 </w:t>
            </w:r>
          </w:p>
          <w:p w14:paraId="1E801C3D" w14:textId="4B100B93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more steps as needed)</w:t>
            </w:r>
          </w:p>
          <w:p w14:paraId="4198D0A8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33C824D5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the graph above, </w:t>
            </w:r>
            <w:proofErr w:type="spellStart"/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H</w:t>
            </w:r>
            <w:proofErr w:type="spellEnd"/>
            <w:r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7878DD">
              <w:rPr>
                <w:rFonts w:ascii="Times New Roman" w:hAnsi="Times New Roman" w:cs="Times New Roman"/>
              </w:rPr>
              <w:t xml:space="preserve">= </w:t>
            </w:r>
          </w:p>
        </w:tc>
      </w:tr>
      <w:tr w:rsidR="00F20861" w14:paraId="7FA4D77D" w14:textId="77777777" w:rsidTr="009F3404">
        <w:tc>
          <w:tcPr>
            <w:tcW w:w="9350" w:type="dxa"/>
          </w:tcPr>
          <w:p w14:paraId="6204FC6B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Steps to determine 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Pr="00BB38CF">
              <w:rPr>
                <w:rFonts w:ascii="Times New Roman" w:hAnsi="Times New Roman" w:cs="Times New Roman"/>
                <w:vertAlign w:val="subscript"/>
              </w:rPr>
              <w:t>s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</w:p>
          <w:p w14:paraId="74546F9B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664A8C3C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 </w:t>
            </w:r>
          </w:p>
          <w:p w14:paraId="54F2CE9C" w14:textId="1E899719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more steps as needed)</w:t>
            </w:r>
          </w:p>
          <w:p w14:paraId="01ED1755" w14:textId="77777777" w:rsidR="00F20861" w:rsidRPr="007878DD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the graph above, 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Pr="00BB38CF">
              <w:rPr>
                <w:rFonts w:ascii="Times New Roman" w:hAnsi="Times New Roman" w:cs="Times New Roman"/>
                <w:vertAlign w:val="subscript"/>
              </w:rPr>
              <w:t>s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</w:p>
        </w:tc>
      </w:tr>
      <w:tr w:rsidR="00F20861" w14:paraId="14161729" w14:textId="77777777" w:rsidTr="009F3404">
        <w:tc>
          <w:tcPr>
            <w:tcW w:w="9350" w:type="dxa"/>
          </w:tcPr>
          <w:p w14:paraId="71EBDEC7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Steps to determine </w:t>
            </w:r>
            <w:r w:rsidRPr="0018590C">
              <w:rPr>
                <w:rFonts w:ascii="Symbol" w:hAnsi="Symbol" w:cs="Times New Roman"/>
              </w:rPr>
              <w:t></w:t>
            </w:r>
          </w:p>
          <w:p w14:paraId="00CE7FB1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0D056579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 </w:t>
            </w:r>
          </w:p>
          <w:p w14:paraId="231280F7" w14:textId="1F765A4C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more steps as needed)</w:t>
            </w:r>
          </w:p>
          <w:p w14:paraId="1A72E2A3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17EA56F1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the graph above, </w:t>
            </w:r>
            <w:r w:rsidRPr="0018590C">
              <w:rPr>
                <w:rFonts w:ascii="Symbol" w:hAnsi="Symbol" w:cs="Times New Roman"/>
              </w:rPr>
              <w:t></w:t>
            </w:r>
            <w:r w:rsidRPr="007878DD">
              <w:rPr>
                <w:rFonts w:ascii="Times New Roman" w:hAnsi="Times New Roman" w:cs="Times New Roman"/>
              </w:rPr>
              <w:t xml:space="preserve"> =</w:t>
            </w:r>
            <w:r>
              <w:rPr>
                <w:rFonts w:ascii="Symbol" w:hAnsi="Symbol" w:cs="Times New Roman"/>
              </w:rPr>
              <w:t></w:t>
            </w:r>
          </w:p>
        </w:tc>
      </w:tr>
    </w:tbl>
    <w:p w14:paraId="2E83332F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7A4F6581" w14:textId="77777777" w:rsidR="00F20861" w:rsidRPr="001F3177" w:rsidRDefault="00F20861" w:rsidP="00F20861">
      <w:pPr>
        <w:rPr>
          <w:rFonts w:ascii="Times New Roman" w:hAnsi="Times New Roman" w:cs="Times New Roman"/>
          <w:b/>
        </w:rPr>
      </w:pPr>
      <w:r w:rsidRPr="001F3177">
        <w:rPr>
          <w:rFonts w:ascii="Times New Roman" w:hAnsi="Times New Roman" w:cs="Times New Roman"/>
          <w:b/>
        </w:rPr>
        <w:t>Part 1B. Fully Automated Approach to Parameter Identification</w:t>
      </w:r>
    </w:p>
    <w:p w14:paraId="52F5FCBC" w14:textId="77777777" w:rsidR="00F20861" w:rsidRDefault="00F20861" w:rsidP="00F2086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861" w14:paraId="3235AEBF" w14:textId="77777777" w:rsidTr="009F3404">
        <w:tc>
          <w:tcPr>
            <w:tcW w:w="9350" w:type="dxa"/>
            <w:shd w:val="clear" w:color="auto" w:fill="C2E49C"/>
          </w:tcPr>
          <w:p w14:paraId="41EDAC10" w14:textId="77777777" w:rsidR="00F20861" w:rsidRPr="000F0A57" w:rsidRDefault="00F20861" w:rsidP="009F34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F0A57">
              <w:rPr>
                <w:rFonts w:ascii="Arial" w:hAnsi="Arial" w:cs="Arial"/>
                <w:b/>
                <w:sz w:val="20"/>
                <w:szCs w:val="20"/>
              </w:rPr>
              <w:t>Learning Objective (LO): 21.01 Employ idea generation strategies to produce multiple clear, unique, and problem-focused ideas</w:t>
            </w:r>
          </w:p>
          <w:p w14:paraId="55EEADA4" w14:textId="77777777" w:rsidR="00F20861" w:rsidRPr="000F0A57" w:rsidRDefault="00F20861" w:rsidP="009F34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31E5D">
              <w:rPr>
                <w:rFonts w:ascii="Arial" w:hAnsi="Arial" w:cs="Arial"/>
                <w:b/>
                <w:i/>
                <w:sz w:val="20"/>
                <w:szCs w:val="20"/>
              </w:rPr>
              <w:t>Evidence of Proficiency Requires</w:t>
            </w:r>
            <w:r w:rsidRPr="000F0A57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40883F86" w14:textId="77777777" w:rsidR="00F20861" w:rsidRPr="000F0A57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Multiple ideas are generated to provide choice during idea reduction</w:t>
            </w:r>
          </w:p>
          <w:p w14:paraId="45F9D471" w14:textId="77777777" w:rsidR="00F20861" w:rsidRPr="000F0A57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Ideas generated are clearly described using appropriate technical language and clarifying images (as necessary)</w:t>
            </w:r>
          </w:p>
          <w:p w14:paraId="1C57C7F2" w14:textId="77777777" w:rsidR="00F20861" w:rsidRPr="000F0A57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Ideas generated are clearly different from each other</w:t>
            </w:r>
          </w:p>
          <w:p w14:paraId="6E9E6108" w14:textId="77777777" w:rsidR="00F20861" w:rsidRPr="000F0A57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 xml:space="preserve">Ideas generated are clearly related to the problem posed and reflect an understanding of the problem context </w:t>
            </w:r>
          </w:p>
          <w:p w14:paraId="4CFD731B" w14:textId="77777777" w:rsidR="00F20861" w:rsidRPr="000F0A57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</w:pPr>
            <w:r w:rsidRPr="000F0A57">
              <w:rPr>
                <w:sz w:val="20"/>
                <w:szCs w:val="20"/>
              </w:rPr>
              <w:t>Ideas linked to external research are accompanied by an in-text citation and full reference</w:t>
            </w:r>
          </w:p>
        </w:tc>
      </w:tr>
    </w:tbl>
    <w:p w14:paraId="507DAA5B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7FFD3E25" w14:textId="77777777" w:rsidR="00F20861" w:rsidRDefault="00F20861" w:rsidP="00F2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 </w:t>
      </w:r>
      <w:r w:rsidRPr="00E274F2">
        <w:rPr>
          <w:rFonts w:ascii="Times New Roman" w:hAnsi="Times New Roman" w:cs="Times New Roman"/>
          <w:u w:val="single"/>
        </w:rPr>
        <w:t>fully automated</w:t>
      </w:r>
      <w:r>
        <w:rPr>
          <w:rFonts w:ascii="Times New Roman" w:hAnsi="Times New Roman" w:cs="Times New Roman"/>
        </w:rPr>
        <w:t xml:space="preserve"> process, you will work with step-response time history data, not graphical representations. For this brainstorming step, </w:t>
      </w:r>
      <w:r w:rsidRPr="001F3177">
        <w:rPr>
          <w:rFonts w:ascii="Times New Roman" w:hAnsi="Times New Roman" w:cs="Times New Roman"/>
        </w:rPr>
        <w:t>refer to the step-response graph with ‘clean’ data above –</w:t>
      </w:r>
      <w:r w:rsidRPr="00E274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u w:val="single"/>
        </w:rPr>
        <w:t>as a proxy for actual time history data</w:t>
      </w:r>
      <w:r>
        <w:rPr>
          <w:rFonts w:ascii="Times New Roman" w:hAnsi="Times New Roman" w:cs="Times New Roman"/>
        </w:rPr>
        <w:t>. Generate at least 10 different ideas for identifying the key parameters (</w:t>
      </w:r>
      <w:proofErr w:type="spellStart"/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vertAlign w:val="subscript"/>
        </w:rPr>
        <w:t>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vertAlign w:val="subscript"/>
        </w:rPr>
        <w:t>H</w:t>
      </w:r>
      <w:proofErr w:type="spellEnd"/>
      <w:r>
        <w:rPr>
          <w:rFonts w:ascii="Times New Roman" w:hAnsi="Times New Roman" w:cs="Times New Roman"/>
          <w:vertAlign w:val="subscript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Pr="00BB38CF">
        <w:rPr>
          <w:rFonts w:ascii="Times New Roman" w:hAnsi="Times New Roman" w:cs="Times New Roman"/>
          <w:vertAlign w:val="subscript"/>
        </w:rPr>
        <w:t>s</w:t>
      </w:r>
      <w:proofErr w:type="spellEnd"/>
      <w:r>
        <w:rPr>
          <w:rFonts w:ascii="Times New Roman" w:hAnsi="Times New Roman" w:cs="Times New Roman"/>
        </w:rPr>
        <w:t xml:space="preserve">, and </w:t>
      </w:r>
      <w:r w:rsidRPr="0018590C">
        <w:rPr>
          <w:rFonts w:ascii="Symbol" w:hAnsi="Symbol" w:cs="Times New Roman"/>
        </w:rPr>
        <w:t></w:t>
      </w:r>
      <w:r w:rsidRPr="007B21C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</w:rPr>
        <w:t xml:space="preserve">from a ‘clean’ step-response time history data (1 idea for </w:t>
      </w:r>
      <w:proofErr w:type="spellStart"/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vertAlign w:val="subscript"/>
        </w:rPr>
        <w:t>L</w:t>
      </w:r>
      <w:proofErr w:type="spellEnd"/>
      <w:r>
        <w:rPr>
          <w:rFonts w:ascii="Times New Roman" w:hAnsi="Times New Roman" w:cs="Times New Roman"/>
        </w:rPr>
        <w:t xml:space="preserve">, 1 idea for </w:t>
      </w:r>
      <w:proofErr w:type="spellStart"/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vertAlign w:val="subscript"/>
        </w:rPr>
        <w:t>H</w:t>
      </w:r>
      <w:proofErr w:type="spellEnd"/>
      <w:r>
        <w:rPr>
          <w:rFonts w:ascii="Times New Roman" w:hAnsi="Times New Roman" w:cs="Times New Roman"/>
          <w:vertAlign w:val="subscript"/>
        </w:rPr>
        <w:t>,</w:t>
      </w:r>
      <w:r>
        <w:rPr>
          <w:rFonts w:ascii="Times New Roman" w:hAnsi="Times New Roman" w:cs="Times New Roman"/>
        </w:rPr>
        <w:t xml:space="preserve"> 4 ideas for </w:t>
      </w:r>
      <w:proofErr w:type="spellStart"/>
      <w:r>
        <w:rPr>
          <w:rFonts w:ascii="Times New Roman" w:hAnsi="Times New Roman" w:cs="Times New Roman"/>
        </w:rPr>
        <w:t>t</w:t>
      </w:r>
      <w:r w:rsidRPr="00BB38CF">
        <w:rPr>
          <w:rFonts w:ascii="Times New Roman" w:hAnsi="Times New Roman" w:cs="Times New Roman"/>
          <w:vertAlign w:val="subscript"/>
        </w:rPr>
        <w:t>s</w:t>
      </w:r>
      <w:proofErr w:type="spellEnd"/>
      <w:r>
        <w:rPr>
          <w:rFonts w:ascii="Times New Roman" w:hAnsi="Times New Roman" w:cs="Times New Roman"/>
        </w:rPr>
        <w:t xml:space="preserve">, and 4 ideas for </w:t>
      </w:r>
      <w:r w:rsidRPr="0018590C">
        <w:rPr>
          <w:rFonts w:ascii="Symbol" w:hAnsi="Symbol" w:cs="Times New Roman"/>
        </w:rPr>
        <w:t></w:t>
      </w:r>
      <w:r>
        <w:rPr>
          <w:rFonts w:ascii="Times New Roman" w:hAnsi="Times New Roman" w:cs="Times New Roman"/>
        </w:rPr>
        <w:t xml:space="preserve">). </w:t>
      </w:r>
    </w:p>
    <w:p w14:paraId="31461085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67F49A8D" w14:textId="77777777" w:rsidR="00F20861" w:rsidRDefault="00F20861" w:rsidP="00F2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 now, you </w:t>
      </w:r>
      <w:r w:rsidRPr="002F5A59">
        <w:rPr>
          <w:rFonts w:ascii="Times New Roman" w:hAnsi="Times New Roman" w:cs="Times New Roman"/>
          <w:u w:val="single"/>
        </w:rPr>
        <w:t>should not attempt to evaluate</w:t>
      </w:r>
      <w:r>
        <w:rPr>
          <w:rFonts w:ascii="Times New Roman" w:hAnsi="Times New Roman" w:cs="Times New Roman"/>
        </w:rPr>
        <w:t xml:space="preserve"> the quality of your ideas. </w:t>
      </w:r>
      <w:r w:rsidRPr="00E274F2">
        <w:rPr>
          <w:rFonts w:ascii="Times New Roman" w:hAnsi="Times New Roman" w:cs="Times New Roman"/>
          <w:u w:val="single"/>
        </w:rPr>
        <w:t xml:space="preserve">However, your ideas </w:t>
      </w:r>
      <w:proofErr w:type="gramStart"/>
      <w:r w:rsidRPr="00E274F2">
        <w:rPr>
          <w:rFonts w:ascii="Times New Roman" w:hAnsi="Times New Roman" w:cs="Times New Roman"/>
          <w:u w:val="single"/>
        </w:rPr>
        <w:t>must be clearly described</w:t>
      </w:r>
      <w:proofErr w:type="gramEnd"/>
      <w:r w:rsidRPr="00E274F2">
        <w:rPr>
          <w:rFonts w:ascii="Times New Roman" w:hAnsi="Times New Roman" w:cs="Times New Roman"/>
          <w:u w:val="single"/>
        </w:rPr>
        <w:t xml:space="preserve"> so that someone not on your team can interpret them</w:t>
      </w:r>
      <w:r>
        <w:rPr>
          <w:rFonts w:ascii="Times New Roman" w:hAnsi="Times New Roman" w:cs="Times New Roman"/>
        </w:rPr>
        <w:t xml:space="preserve">. Make sketches on the graph as necessary to explain the ideas you describe in the table below. As appropriate and necessary, copy and </w:t>
      </w:r>
      <w:proofErr w:type="gramStart"/>
      <w:r>
        <w:rPr>
          <w:rFonts w:ascii="Times New Roman" w:hAnsi="Times New Roman" w:cs="Times New Roman"/>
        </w:rPr>
        <w:t>paste</w:t>
      </w:r>
      <w:proofErr w:type="gramEnd"/>
      <w:r>
        <w:rPr>
          <w:rFonts w:ascii="Times New Roman" w:hAnsi="Times New Roman" w:cs="Times New Roman"/>
        </w:rPr>
        <w:t xml:space="preserve"> the image above and use Word draw tools to clarify your ideas. </w:t>
      </w:r>
    </w:p>
    <w:p w14:paraId="2DDA0411" w14:textId="77777777" w:rsidR="00F20861" w:rsidRDefault="00F20861" w:rsidP="00F20861">
      <w:pPr>
        <w:rPr>
          <w:rFonts w:ascii="Times New Roman" w:hAnsi="Times New Roman" w:cs="Times New Roman"/>
        </w:rPr>
      </w:pP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9468"/>
      </w:tblGrid>
      <w:tr w:rsidR="00F20861" w14:paraId="27557ADF" w14:textId="77777777" w:rsidTr="009F3404">
        <w:trPr>
          <w:trHeight w:hRule="exact" w:val="576"/>
        </w:trPr>
        <w:tc>
          <w:tcPr>
            <w:tcW w:w="9468" w:type="dxa"/>
          </w:tcPr>
          <w:p w14:paraId="1FDAC8C9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Brief description of idea for </w:t>
            </w:r>
            <w:proofErr w:type="spellStart"/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L</w:t>
            </w:r>
            <w:proofErr w:type="spellEnd"/>
          </w:p>
        </w:tc>
      </w:tr>
      <w:tr w:rsidR="00F20861" w14:paraId="5A828F0A" w14:textId="77777777" w:rsidTr="009F3404">
        <w:trPr>
          <w:trHeight w:hRule="exact" w:val="576"/>
        </w:trPr>
        <w:tc>
          <w:tcPr>
            <w:tcW w:w="9468" w:type="dxa"/>
          </w:tcPr>
          <w:p w14:paraId="15578B2A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</w:tr>
      <w:tr w:rsidR="00F20861" w14:paraId="39EA9E3A" w14:textId="77777777" w:rsidTr="009F3404">
        <w:trPr>
          <w:trHeight w:hRule="exact" w:val="576"/>
        </w:trPr>
        <w:tc>
          <w:tcPr>
            <w:tcW w:w="9468" w:type="dxa"/>
          </w:tcPr>
          <w:p w14:paraId="5DB66918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Brief description of idea for </w:t>
            </w:r>
            <w:proofErr w:type="spellStart"/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H</w:t>
            </w:r>
            <w:proofErr w:type="spellEnd"/>
          </w:p>
        </w:tc>
      </w:tr>
      <w:tr w:rsidR="00F20861" w14:paraId="3615EF6C" w14:textId="77777777" w:rsidTr="009F3404">
        <w:trPr>
          <w:trHeight w:hRule="exact" w:val="576"/>
        </w:trPr>
        <w:tc>
          <w:tcPr>
            <w:tcW w:w="9468" w:type="dxa"/>
          </w:tcPr>
          <w:p w14:paraId="78C4EF1C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</w:tr>
      <w:tr w:rsidR="00F20861" w14:paraId="3B253307" w14:textId="77777777" w:rsidTr="009F3404">
        <w:trPr>
          <w:trHeight w:hRule="exact" w:val="576"/>
        </w:trPr>
        <w:tc>
          <w:tcPr>
            <w:tcW w:w="9468" w:type="dxa"/>
          </w:tcPr>
          <w:p w14:paraId="028ECB98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 w:rsidRPr="009A765A">
              <w:rPr>
                <w:rFonts w:ascii="Times New Roman" w:hAnsi="Times New Roman" w:cs="Times New Roman"/>
              </w:rPr>
              <w:t xml:space="preserve">Brief description of idea for </w:t>
            </w:r>
            <w:proofErr w:type="spellStart"/>
            <w:r w:rsidRPr="009A765A">
              <w:rPr>
                <w:rFonts w:ascii="Times New Roman" w:hAnsi="Times New Roman" w:cs="Times New Roman"/>
              </w:rPr>
              <w:t>t</w:t>
            </w:r>
            <w:r w:rsidRPr="009A765A">
              <w:rPr>
                <w:rFonts w:ascii="Times New Roman" w:hAnsi="Times New Roman" w:cs="Times New Roman"/>
                <w:vertAlign w:val="subscript"/>
              </w:rPr>
              <w:t>s</w:t>
            </w:r>
            <w:proofErr w:type="spellEnd"/>
          </w:p>
        </w:tc>
      </w:tr>
      <w:tr w:rsidR="00F20861" w14:paraId="70FA8A5D" w14:textId="77777777" w:rsidTr="009F3404">
        <w:trPr>
          <w:trHeight w:hRule="exact" w:val="576"/>
        </w:trPr>
        <w:tc>
          <w:tcPr>
            <w:tcW w:w="9468" w:type="dxa"/>
          </w:tcPr>
          <w:p w14:paraId="1D235EDA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</w:tr>
      <w:tr w:rsidR="00F20861" w14:paraId="13B523C4" w14:textId="77777777" w:rsidTr="009F3404">
        <w:trPr>
          <w:trHeight w:hRule="exact" w:val="576"/>
        </w:trPr>
        <w:tc>
          <w:tcPr>
            <w:tcW w:w="9468" w:type="dxa"/>
          </w:tcPr>
          <w:p w14:paraId="569B0254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</w:tr>
      <w:tr w:rsidR="00F20861" w14:paraId="080896F3" w14:textId="77777777" w:rsidTr="009F3404">
        <w:trPr>
          <w:trHeight w:hRule="exact" w:val="576"/>
        </w:trPr>
        <w:tc>
          <w:tcPr>
            <w:tcW w:w="9468" w:type="dxa"/>
          </w:tcPr>
          <w:p w14:paraId="2729C21D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3.</w:t>
            </w:r>
          </w:p>
        </w:tc>
      </w:tr>
      <w:tr w:rsidR="00F20861" w14:paraId="54DC7785" w14:textId="77777777" w:rsidTr="009F3404">
        <w:trPr>
          <w:trHeight w:hRule="exact" w:val="576"/>
        </w:trPr>
        <w:tc>
          <w:tcPr>
            <w:tcW w:w="9468" w:type="dxa"/>
          </w:tcPr>
          <w:p w14:paraId="4C939589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</w:tr>
      <w:tr w:rsidR="00F20861" w14:paraId="01130D8B" w14:textId="77777777" w:rsidTr="009F3404">
        <w:trPr>
          <w:trHeight w:hRule="exact" w:val="576"/>
        </w:trPr>
        <w:tc>
          <w:tcPr>
            <w:tcW w:w="9468" w:type="dxa"/>
          </w:tcPr>
          <w:p w14:paraId="28E1FF7C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 w:rsidRPr="0083011D">
              <w:rPr>
                <w:rFonts w:ascii="Times New Roman" w:hAnsi="Times New Roman" w:cs="Times New Roman"/>
              </w:rPr>
              <w:t xml:space="preserve">Brief description of idea for </w:t>
            </w:r>
            <w:r w:rsidRPr="0083011D">
              <w:rPr>
                <w:rFonts w:ascii="Symbol" w:hAnsi="Symbol" w:cs="Times New Roman"/>
              </w:rPr>
              <w:t></w:t>
            </w:r>
          </w:p>
        </w:tc>
      </w:tr>
      <w:tr w:rsidR="00F20861" w14:paraId="0D6B3173" w14:textId="77777777" w:rsidTr="009F3404">
        <w:trPr>
          <w:trHeight w:hRule="exact" w:val="576"/>
        </w:trPr>
        <w:tc>
          <w:tcPr>
            <w:tcW w:w="9468" w:type="dxa"/>
          </w:tcPr>
          <w:p w14:paraId="52FB4AA3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</w:tr>
      <w:tr w:rsidR="00F20861" w14:paraId="243F3ED6" w14:textId="77777777" w:rsidTr="009F3404">
        <w:trPr>
          <w:trHeight w:hRule="exact" w:val="576"/>
        </w:trPr>
        <w:tc>
          <w:tcPr>
            <w:tcW w:w="9468" w:type="dxa"/>
          </w:tcPr>
          <w:p w14:paraId="6454CCBC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</w:tr>
      <w:tr w:rsidR="00F20861" w14:paraId="0A0F9D7B" w14:textId="77777777" w:rsidTr="009F3404">
        <w:trPr>
          <w:trHeight w:hRule="exact" w:val="576"/>
        </w:trPr>
        <w:tc>
          <w:tcPr>
            <w:tcW w:w="9468" w:type="dxa"/>
          </w:tcPr>
          <w:p w14:paraId="295A58DB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</w:tr>
      <w:tr w:rsidR="00F20861" w14:paraId="271D7899" w14:textId="77777777" w:rsidTr="009F3404">
        <w:trPr>
          <w:trHeight w:hRule="exact" w:val="576"/>
        </w:trPr>
        <w:tc>
          <w:tcPr>
            <w:tcW w:w="9468" w:type="dxa"/>
          </w:tcPr>
          <w:p w14:paraId="14193BF2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</w:tr>
    </w:tbl>
    <w:p w14:paraId="30A85C93" w14:textId="77777777" w:rsidR="00F20861" w:rsidRDefault="00F20861" w:rsidP="00F20861">
      <w:pPr>
        <w:spacing w:after="120"/>
        <w:rPr>
          <w:rFonts w:ascii="Times New Roman" w:hAnsi="Times New Roman" w:cs="Times New Roman"/>
        </w:rPr>
      </w:pPr>
    </w:p>
    <w:p w14:paraId="45F448D2" w14:textId="77777777" w:rsidR="00F20861" w:rsidRPr="00CE3BE2" w:rsidRDefault="00F20861" w:rsidP="00F20861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Part 2: </w:t>
      </w:r>
      <w:r w:rsidRPr="00CE3BE2">
        <w:rPr>
          <w:rFonts w:ascii="Times New Roman" w:hAnsi="Times New Roman" w:cs="Times New Roman"/>
          <w:b/>
        </w:rPr>
        <w:t xml:space="preserve">Evaluation of </w:t>
      </w:r>
      <w:r>
        <w:rPr>
          <w:rFonts w:ascii="Times New Roman" w:hAnsi="Times New Roman" w:cs="Times New Roman"/>
          <w:b/>
        </w:rPr>
        <w:t>Y</w:t>
      </w:r>
      <w:r w:rsidRPr="00CE3BE2">
        <w:rPr>
          <w:rFonts w:ascii="Times New Roman" w:hAnsi="Times New Roman" w:cs="Times New Roman"/>
          <w:b/>
        </w:rPr>
        <w:t xml:space="preserve">our </w:t>
      </w:r>
      <w:r>
        <w:rPr>
          <w:rFonts w:ascii="Times New Roman" w:hAnsi="Times New Roman" w:cs="Times New Roman"/>
          <w:b/>
        </w:rPr>
        <w:t>I</w:t>
      </w:r>
      <w:r w:rsidRPr="00CE3BE2">
        <w:rPr>
          <w:rFonts w:ascii="Times New Roman" w:hAnsi="Times New Roman" w:cs="Times New Roman"/>
          <w:b/>
        </w:rPr>
        <w:t>deas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861" w14:paraId="3B33CB07" w14:textId="77777777" w:rsidTr="009F3404">
        <w:tc>
          <w:tcPr>
            <w:tcW w:w="9350" w:type="dxa"/>
            <w:shd w:val="clear" w:color="auto" w:fill="C2E49C"/>
          </w:tcPr>
          <w:p w14:paraId="479A7CD3" w14:textId="77777777" w:rsidR="00F20861" w:rsidRPr="00A31E5D" w:rsidRDefault="00F20861" w:rsidP="009F34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31E5D">
              <w:rPr>
                <w:rFonts w:ascii="Arial" w:hAnsi="Arial" w:cs="Arial"/>
                <w:b/>
                <w:sz w:val="20"/>
                <w:szCs w:val="20"/>
              </w:rPr>
              <w:t>Learning Objective (LO): 21.03 Evaluate model or algorithm development (e.g. ideas, work, functionality) using evidence-based rationales</w:t>
            </w:r>
          </w:p>
          <w:p w14:paraId="0CB39102" w14:textId="77777777" w:rsidR="00F20861" w:rsidRPr="00A31E5D" w:rsidRDefault="00F20861" w:rsidP="009F340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31E5D">
              <w:rPr>
                <w:rFonts w:ascii="Arial" w:hAnsi="Arial" w:cs="Arial"/>
                <w:b/>
                <w:i/>
                <w:sz w:val="20"/>
                <w:szCs w:val="20"/>
              </w:rPr>
              <w:t>Evidence of Proficiency Requires:</w:t>
            </w:r>
          </w:p>
          <w:p w14:paraId="5FCEB1D9" w14:textId="77777777" w:rsidR="00F20861" w:rsidRPr="00A31E5D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A31E5D">
              <w:rPr>
                <w:sz w:val="20"/>
                <w:szCs w:val="20"/>
              </w:rPr>
              <w:t>Assumptions, claims, and critical decisions are clearly stated</w:t>
            </w:r>
          </w:p>
          <w:p w14:paraId="1789AD8C" w14:textId="77777777" w:rsidR="00F20861" w:rsidRPr="00A31E5D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A31E5D">
              <w:rPr>
                <w:sz w:val="20"/>
                <w:szCs w:val="20"/>
              </w:rPr>
              <w:t>An appropriate source of evidence is used to support assumptions, claims, and critical decisions</w:t>
            </w:r>
          </w:p>
          <w:p w14:paraId="17D393ED" w14:textId="77777777" w:rsidR="00F20861" w:rsidRPr="00A31E5D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A31E5D">
              <w:rPr>
                <w:sz w:val="20"/>
                <w:szCs w:val="20"/>
              </w:rPr>
              <w:t>The evidence is clearly articulated</w:t>
            </w:r>
          </w:p>
          <w:p w14:paraId="2ADEAA30" w14:textId="77777777" w:rsidR="00F20861" w:rsidRPr="00A31E5D" w:rsidRDefault="00F20861" w:rsidP="00F20861">
            <w:pPr>
              <w:pStyle w:val="BodyText1"/>
              <w:numPr>
                <w:ilvl w:val="0"/>
                <w:numId w:val="7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A31E5D">
              <w:rPr>
                <w:sz w:val="20"/>
                <w:szCs w:val="20"/>
              </w:rPr>
              <w:t>External research is accompanied by an in-text citation and full reference</w:t>
            </w:r>
          </w:p>
        </w:tc>
      </w:tr>
    </w:tbl>
    <w:p w14:paraId="4D00B258" w14:textId="77777777" w:rsidR="00F20861" w:rsidRPr="00A31E5D" w:rsidRDefault="00F20861" w:rsidP="00F20861">
      <w:pPr>
        <w:rPr>
          <w:rFonts w:ascii="Times New Roman" w:hAnsi="Times New Roman" w:cs="Times New Roman"/>
        </w:rPr>
      </w:pPr>
    </w:p>
    <w:p w14:paraId="2EC6BBE7" w14:textId="77777777" w:rsidR="00F20861" w:rsidRDefault="00F20861" w:rsidP="00F2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Section A</w:t>
      </w:r>
      <w:r w:rsidRPr="00B96649">
        <w:rPr>
          <w:rFonts w:ascii="Times New Roman" w:hAnsi="Times New Roman" w:cs="Times New Roman"/>
          <w:u w:val="single"/>
        </w:rPr>
        <w:t>: Clean Data</w:t>
      </w:r>
    </w:p>
    <w:p w14:paraId="19234FE8" w14:textId="77777777" w:rsidR="00F20861" w:rsidRDefault="00F20861" w:rsidP="00F2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‘clean’ data was derived using equation (1) from the project description document. This data </w:t>
      </w:r>
      <w:proofErr w:type="gramStart"/>
      <w:r>
        <w:rPr>
          <w:rFonts w:ascii="Times New Roman" w:hAnsi="Times New Roman" w:cs="Times New Roman"/>
        </w:rPr>
        <w:t>was generated</w:t>
      </w:r>
      <w:proofErr w:type="gramEnd"/>
      <w:r>
        <w:rPr>
          <w:rFonts w:ascii="Times New Roman" w:hAnsi="Times New Roman" w:cs="Times New Roman"/>
        </w:rPr>
        <w:t xml:space="preserve"> using the time vector </w:t>
      </w:r>
      <w:r w:rsidRPr="00F00705">
        <w:rPr>
          <w:rFonts w:ascii="Consolas" w:hAnsi="Consolas" w:cs="Times New Roman"/>
        </w:rPr>
        <w:t>time = 0:0.05:</w:t>
      </w:r>
      <w:r w:rsidRPr="00F61335">
        <w:rPr>
          <w:rFonts w:ascii="Consolas" w:hAnsi="Consolas" w:cs="Times New Roman"/>
        </w:rPr>
        <w:t>10.0</w:t>
      </w:r>
      <w:r>
        <w:rPr>
          <w:rFonts w:ascii="Times New Roman" w:hAnsi="Times New Roman" w:cs="Times New Roman"/>
        </w:rPr>
        <w:t xml:space="preserve">. For this part, you will use ideas from Part 1B to identify the parameters </w:t>
      </w:r>
      <w:proofErr w:type="spellStart"/>
      <w:r>
        <w:rPr>
          <w:rFonts w:ascii="Times New Roman" w:hAnsi="Times New Roman" w:cs="Times New Roman"/>
        </w:rPr>
        <w:t>t</w:t>
      </w:r>
      <w:r w:rsidRPr="001C3038">
        <w:rPr>
          <w:rFonts w:ascii="Times New Roman" w:hAnsi="Times New Roman" w:cs="Times New Roman"/>
          <w:vertAlign w:val="subscript"/>
        </w:rPr>
        <w:t>s</w:t>
      </w:r>
      <w:proofErr w:type="spellEnd"/>
      <w:r>
        <w:rPr>
          <w:rFonts w:ascii="Times New Roman" w:hAnsi="Times New Roman" w:cs="Times New Roman"/>
        </w:rPr>
        <w:t xml:space="preserve"> and </w:t>
      </w:r>
      <w:r w:rsidRPr="0018590C">
        <w:rPr>
          <w:rFonts w:ascii="Symbol" w:hAnsi="Symbol" w:cs="Times New Roman"/>
        </w:rPr>
        <w:t></w:t>
      </w:r>
      <w:proofErr w:type="gramStart"/>
      <w:r>
        <w:rPr>
          <w:rFonts w:ascii="Symbol" w:hAnsi="Symbol" w:cs="Times New Roman"/>
        </w:rPr>
        <w:t></w:t>
      </w:r>
      <w:r w:rsidRPr="004B14B8">
        <w:rPr>
          <w:rFonts w:ascii="Times New Roman" w:hAnsi="Times New Roman" w:cs="Times New Roman"/>
        </w:rPr>
        <w:t>(</w:t>
      </w:r>
      <w:proofErr w:type="gramEnd"/>
      <w:r w:rsidRPr="004B14B8">
        <w:rPr>
          <w:rFonts w:ascii="Times New Roman" w:hAnsi="Times New Roman" w:cs="Times New Roman"/>
        </w:rPr>
        <w:t>assuming</w:t>
      </w:r>
      <w:r>
        <w:rPr>
          <w:rFonts w:ascii="Times New Roman" w:hAnsi="Times New Roman" w:cs="Times New Roman"/>
        </w:rPr>
        <w:t xml:space="preserve"> that </w:t>
      </w:r>
      <w:proofErr w:type="spellStart"/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vertAlign w:val="subscript"/>
        </w:rPr>
        <w:t>L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vertAlign w:val="subscript"/>
        </w:rPr>
        <w:t>H</w:t>
      </w:r>
      <w:proofErr w:type="spellEnd"/>
      <w:r>
        <w:rPr>
          <w:rFonts w:ascii="Times New Roman" w:hAnsi="Times New Roman" w:cs="Times New Roman"/>
        </w:rPr>
        <w:t xml:space="preserve"> are known). </w:t>
      </w:r>
      <w:r w:rsidRPr="00E274F2">
        <w:rPr>
          <w:rFonts w:ascii="Times New Roman" w:hAnsi="Times New Roman" w:cs="Times New Roman"/>
        </w:rPr>
        <w:t xml:space="preserve">Fill out the table below with the details of </w:t>
      </w:r>
      <w:r>
        <w:rPr>
          <w:rFonts w:ascii="Times New Roman" w:hAnsi="Times New Roman" w:cs="Times New Roman"/>
        </w:rPr>
        <w:t>two</w:t>
      </w:r>
      <w:r w:rsidRPr="00E274F2">
        <w:rPr>
          <w:rFonts w:ascii="Times New Roman" w:hAnsi="Times New Roman" w:cs="Times New Roman"/>
        </w:rPr>
        <w:t xml:space="preserve"> approaches for</w:t>
      </w:r>
      <w:r>
        <w:rPr>
          <w:rFonts w:ascii="Times New Roman" w:hAnsi="Times New Roman" w:cs="Times New Roman"/>
        </w:rPr>
        <w:t xml:space="preserve"> identifying </w:t>
      </w:r>
      <w:proofErr w:type="spellStart"/>
      <w:r>
        <w:rPr>
          <w:rFonts w:ascii="Times New Roman" w:hAnsi="Times New Roman" w:cs="Times New Roman"/>
        </w:rPr>
        <w:t>t</w:t>
      </w:r>
      <w:r w:rsidRPr="001C3038">
        <w:rPr>
          <w:rFonts w:ascii="Times New Roman" w:hAnsi="Times New Roman" w:cs="Times New Roman"/>
          <w:vertAlign w:val="subscript"/>
        </w:rPr>
        <w:t>s</w:t>
      </w:r>
      <w:proofErr w:type="spellEnd"/>
      <w:r>
        <w:rPr>
          <w:rFonts w:ascii="Times New Roman" w:hAnsi="Times New Roman" w:cs="Times New Roman"/>
        </w:rPr>
        <w:t xml:space="preserve"> and two approaches for identifying </w:t>
      </w:r>
      <w:r w:rsidRPr="0018590C">
        <w:rPr>
          <w:rFonts w:ascii="Symbol" w:hAnsi="Symbol" w:cs="Times New Roman"/>
        </w:rPr>
        <w:t></w:t>
      </w:r>
      <w:r>
        <w:rPr>
          <w:rFonts w:ascii="Times New Roman" w:hAnsi="Times New Roman" w:cs="Times New Roman"/>
        </w:rPr>
        <w:t xml:space="preserve">. </w:t>
      </w:r>
    </w:p>
    <w:p w14:paraId="7ABD3997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48574C8B" w14:textId="5EE4092F" w:rsidR="00F20861" w:rsidRDefault="00F20861" w:rsidP="00F2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need to think about your approaches in both a conceptual way (describe them in words, flowcharts, and/or sketches) and a practical way (how you will implement it in MATLAB). Write clear steps for identifying each parameter that </w:t>
      </w:r>
      <w:proofErr w:type="gramStart"/>
      <w:r>
        <w:rPr>
          <w:rFonts w:ascii="Times New Roman" w:hAnsi="Times New Roman" w:cs="Times New Roman"/>
        </w:rPr>
        <w:t>can be translated</w:t>
      </w:r>
      <w:proofErr w:type="gramEnd"/>
      <w:r>
        <w:rPr>
          <w:rFonts w:ascii="Times New Roman" w:hAnsi="Times New Roman" w:cs="Times New Roman"/>
        </w:rPr>
        <w:t xml:space="preserve"> into MATLAB code – do not write code. Consider providing </w:t>
      </w:r>
      <w:proofErr w:type="gramStart"/>
      <w:r>
        <w:rPr>
          <w:rFonts w:ascii="Times New Roman" w:hAnsi="Times New Roman" w:cs="Times New Roman"/>
        </w:rPr>
        <w:t>a flowcharts</w:t>
      </w:r>
      <w:proofErr w:type="gramEnd"/>
      <w:r>
        <w:rPr>
          <w:rFonts w:ascii="Times New Roman" w:hAnsi="Times New Roman" w:cs="Times New Roman"/>
        </w:rPr>
        <w:t xml:space="preserve"> to clarify your approaches. Copy and paste the image above and use Word draw tools</w:t>
      </w:r>
      <w:r w:rsidR="00D32736">
        <w:rPr>
          <w:rFonts w:ascii="Times New Roman" w:hAnsi="Times New Roman" w:cs="Times New Roman"/>
        </w:rPr>
        <w:t>/ hand sketches</w:t>
      </w:r>
      <w:r>
        <w:rPr>
          <w:rFonts w:ascii="Times New Roman" w:hAnsi="Times New Roman" w:cs="Times New Roman"/>
        </w:rPr>
        <w:t xml:space="preserve"> to clarify your approach as necessary. </w:t>
      </w:r>
    </w:p>
    <w:p w14:paraId="58203F8B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6832A989" w14:textId="77777777" w:rsidR="00F20861" w:rsidRDefault="00F20861" w:rsidP="00F20861">
      <w:pPr>
        <w:rPr>
          <w:rFonts w:ascii="Times New Roman" w:hAnsi="Times New Roman" w:cs="Times New Roman"/>
        </w:rPr>
      </w:pPr>
      <w:r w:rsidRPr="00737E0E">
        <w:rPr>
          <w:rFonts w:ascii="Times New Roman" w:hAnsi="Times New Roman" w:cs="Times New Roman"/>
          <w:b/>
          <w:i/>
          <w:color w:val="0070C0"/>
        </w:rPr>
        <w:t>Note:</w:t>
      </w:r>
      <w:r>
        <w:rPr>
          <w:rFonts w:ascii="Times New Roman" w:hAnsi="Times New Roman" w:cs="Times New Roman"/>
        </w:rPr>
        <w:t xml:space="preserve"> In </w:t>
      </w:r>
      <w:r w:rsidRPr="007B21CD">
        <w:rPr>
          <w:rFonts w:ascii="Times New Roman" w:hAnsi="Times New Roman" w:cs="Times New Roman"/>
          <w:i/>
        </w:rPr>
        <w:t>future</w:t>
      </w:r>
      <w:r>
        <w:rPr>
          <w:rFonts w:ascii="Times New Roman" w:hAnsi="Times New Roman" w:cs="Times New Roman"/>
        </w:rPr>
        <w:t xml:space="preserve"> milestones, you will also have to consider approaches for identifying both </w:t>
      </w:r>
      <w:proofErr w:type="spellStart"/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vertAlign w:val="subscript"/>
        </w:rPr>
        <w:t>L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vertAlign w:val="subscript"/>
        </w:rPr>
        <w:t>H</w:t>
      </w:r>
      <w:proofErr w:type="spellEnd"/>
      <w:r>
        <w:rPr>
          <w:rFonts w:ascii="Times New Roman" w:hAnsi="Times New Roman" w:cs="Times New Roman"/>
        </w:rPr>
        <w:t xml:space="preserve"> in both heating systems and cooling systems.</w:t>
      </w:r>
    </w:p>
    <w:p w14:paraId="7A9ED823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3AD6C215" w14:textId="77777777" w:rsidR="00F20861" w:rsidRDefault="00F20861" w:rsidP="00F208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B0E55D" wp14:editId="0A5C129B">
            <wp:extent cx="4457700" cy="3543300"/>
            <wp:effectExtent l="0" t="0" r="0" b="0"/>
            <wp:docPr id="2" name="Picture 2" descr="Macintosh HD:Users:bergere:Dropbox:ENGR132_F2015:Project:F13_ENGR132_Project_Development:20151020 Revisions:M1_clean_figure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bergere:Dropbox:ENGR132_F2015:Project:F13_ENGR132_Project_Development:20151020 Revisions:M1_clean_figure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73C6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4CC64C18" w14:textId="77777777" w:rsidR="00F20861" w:rsidRDefault="00F20861" w:rsidP="00F2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table below, focus on </w:t>
      </w:r>
      <w:r>
        <w:rPr>
          <w:rFonts w:ascii="Times New Roman" w:hAnsi="Times New Roman" w:cs="Times New Roman"/>
          <w:b/>
          <w:i/>
          <w:u w:val="single"/>
        </w:rPr>
        <w:t>two</w:t>
      </w:r>
      <w:r>
        <w:rPr>
          <w:rFonts w:ascii="Times New Roman" w:hAnsi="Times New Roman" w:cs="Times New Roman"/>
        </w:rPr>
        <w:t xml:space="preserve"> approaches for identifying </w:t>
      </w:r>
      <w:proofErr w:type="spellStart"/>
      <w:r>
        <w:rPr>
          <w:rFonts w:ascii="Times New Roman" w:hAnsi="Times New Roman" w:cs="Times New Roman"/>
        </w:rPr>
        <w:t>t</w:t>
      </w:r>
      <w:r w:rsidRPr="007B21CD">
        <w:rPr>
          <w:rFonts w:ascii="Times New Roman" w:hAnsi="Times New Roman" w:cs="Times New Roman"/>
          <w:vertAlign w:val="subscript"/>
        </w:rPr>
        <w:t>s</w:t>
      </w:r>
      <w:proofErr w:type="spellEnd"/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i/>
          <w:u w:val="single"/>
        </w:rPr>
        <w:t>two</w:t>
      </w:r>
      <w:r>
        <w:rPr>
          <w:rFonts w:ascii="Times New Roman" w:hAnsi="Times New Roman" w:cs="Times New Roman"/>
        </w:rPr>
        <w:t xml:space="preserve"> approaches for identifying </w:t>
      </w:r>
      <w:r w:rsidRPr="007B21CD">
        <w:rPr>
          <w:rFonts w:ascii="Symbol" w:hAnsi="Symbol" w:cs="Times New Roman"/>
        </w:rPr>
        <w:t></w:t>
      </w:r>
      <w:r>
        <w:rPr>
          <w:rFonts w:ascii="Times New Roman" w:hAnsi="Times New Roman" w:cs="Times New Roman"/>
        </w:rPr>
        <w:t xml:space="preserve">. For each, </w:t>
      </w:r>
    </w:p>
    <w:p w14:paraId="6E621466" w14:textId="77777777" w:rsidR="00F20861" w:rsidRDefault="00F20861" w:rsidP="00F208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7B21CD">
        <w:rPr>
          <w:rFonts w:ascii="Times New Roman" w:hAnsi="Times New Roman" w:cs="Times New Roman"/>
        </w:rPr>
        <w:t>briefly</w:t>
      </w:r>
      <w:proofErr w:type="gramEnd"/>
      <w:r w:rsidRPr="007B21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clearly explain</w:t>
      </w:r>
      <w:r w:rsidRPr="007B21CD">
        <w:rPr>
          <w:rFonts w:ascii="Times New Roman" w:hAnsi="Times New Roman" w:cs="Times New Roman"/>
        </w:rPr>
        <w:t xml:space="preserve"> your approach using </w:t>
      </w:r>
      <w:r>
        <w:rPr>
          <w:rFonts w:ascii="Times New Roman" w:hAnsi="Times New Roman" w:cs="Times New Roman"/>
        </w:rPr>
        <w:t>steps</w:t>
      </w:r>
      <w:r w:rsidRPr="007B21CD">
        <w:rPr>
          <w:rFonts w:ascii="Times New Roman" w:hAnsi="Times New Roman" w:cs="Times New Roman"/>
        </w:rPr>
        <w:t xml:space="preserve">, a flowchart, </w:t>
      </w:r>
      <w:r>
        <w:rPr>
          <w:rFonts w:ascii="Times New Roman" w:hAnsi="Times New Roman" w:cs="Times New Roman"/>
        </w:rPr>
        <w:t>and</w:t>
      </w:r>
      <w:r w:rsidRPr="007B21CD">
        <w:rPr>
          <w:rFonts w:ascii="Times New Roman" w:hAnsi="Times New Roman" w:cs="Times New Roman"/>
        </w:rPr>
        <w:t xml:space="preserve"> neat sketches</w:t>
      </w:r>
      <w:r>
        <w:rPr>
          <w:rFonts w:ascii="Times New Roman" w:hAnsi="Times New Roman" w:cs="Times New Roman"/>
        </w:rPr>
        <w:t xml:space="preserve">. </w:t>
      </w:r>
    </w:p>
    <w:p w14:paraId="43B58B89" w14:textId="77777777" w:rsidR="00F20861" w:rsidRDefault="00F20861" w:rsidP="00F208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expected </w:t>
      </w:r>
      <w:r w:rsidRPr="006F7949">
        <w:rPr>
          <w:rStyle w:val="CommentReference"/>
          <w:rFonts w:ascii="Times New Roman" w:hAnsi="Times New Roman" w:cs="Times New Roman"/>
          <w:sz w:val="24"/>
          <w:szCs w:val="24"/>
        </w:rPr>
        <w:t>the level</w:t>
      </w:r>
      <w:r w:rsidRPr="00504C6D">
        <w:rPr>
          <w:rFonts w:ascii="Times New Roman" w:hAnsi="Times New Roman" w:cs="Times New Roman"/>
        </w:rPr>
        <w:t xml:space="preserve"> difficult</w:t>
      </w:r>
      <w:r>
        <w:rPr>
          <w:rFonts w:ascii="Times New Roman" w:hAnsi="Times New Roman" w:cs="Times New Roman"/>
        </w:rPr>
        <w:t xml:space="preserve"> for implementing this approach in MATLAB; then justify in 1-2 sentences your selected level of difficulty using evidence-based rationales, keeping in mind that the parameters must by identified in a </w:t>
      </w:r>
      <w:r w:rsidRPr="007B21CD">
        <w:rPr>
          <w:rFonts w:ascii="Times New Roman" w:hAnsi="Times New Roman" w:cs="Times New Roman"/>
          <w:u w:val="single"/>
        </w:rPr>
        <w:t>fully automated</w:t>
      </w:r>
      <w:r>
        <w:rPr>
          <w:rFonts w:ascii="Times New Roman" w:hAnsi="Times New Roman" w:cs="Times New Roman"/>
        </w:rPr>
        <w:t xml:space="preserve"> way, without any user intervention. Your justifications must make explicit reference to MATLAB functions and coding techniques needed to translate your steps to operational code.</w:t>
      </w:r>
      <w:r w:rsidRPr="000B0B37">
        <w:rPr>
          <w:rFonts w:ascii="Times New Roman" w:hAnsi="Times New Roman" w:cs="Times New Roman"/>
        </w:rPr>
        <w:t xml:space="preserve"> </w:t>
      </w:r>
    </w:p>
    <w:p w14:paraId="26B6D1A0" w14:textId="77777777" w:rsidR="00F20861" w:rsidRDefault="00F20861" w:rsidP="00F2086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861" w14:paraId="389F593A" w14:textId="77777777" w:rsidTr="009F3404">
        <w:tc>
          <w:tcPr>
            <w:tcW w:w="9350" w:type="dxa"/>
          </w:tcPr>
          <w:p w14:paraId="4E94AC35" w14:textId="77777777" w:rsidR="00F20861" w:rsidRPr="00D45B0A" w:rsidRDefault="00F20861" w:rsidP="009F3404">
            <w:pPr>
              <w:rPr>
                <w:rFonts w:ascii="Times New Roman" w:hAnsi="Times New Roman" w:cs="Times New Roman"/>
                <w:b/>
              </w:rPr>
            </w:pPr>
            <w:r w:rsidRPr="00D45B0A">
              <w:rPr>
                <w:rFonts w:ascii="Times New Roman" w:hAnsi="Times New Roman" w:cs="Times New Roman"/>
                <w:b/>
              </w:rPr>
              <w:t>Approach #1</w:t>
            </w:r>
            <w:r>
              <w:rPr>
                <w:rFonts w:ascii="Times New Roman" w:hAnsi="Times New Roman" w:cs="Times New Roman"/>
                <w:b/>
              </w:rPr>
              <w:t>A</w:t>
            </w:r>
            <w:r w:rsidRPr="00D45B0A">
              <w:rPr>
                <w:rFonts w:ascii="Times New Roman" w:hAnsi="Times New Roman" w:cs="Times New Roman"/>
                <w:b/>
              </w:rPr>
              <w:t xml:space="preserve">: </w:t>
            </w:r>
            <w:r>
              <w:rPr>
                <w:rFonts w:ascii="Times New Roman" w:hAnsi="Times New Roman" w:cs="Times New Roman"/>
                <w:b/>
              </w:rPr>
              <w:t>P</w:t>
            </w:r>
            <w:r w:rsidRPr="00D45B0A">
              <w:rPr>
                <w:rFonts w:ascii="Times New Roman" w:hAnsi="Times New Roman" w:cs="Times New Roman"/>
                <w:b/>
              </w:rPr>
              <w:t xml:space="preserve">arameter 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Pr="007B21CD">
              <w:rPr>
                <w:rFonts w:ascii="Times New Roman" w:hAnsi="Times New Roman" w:cs="Times New Roman"/>
                <w:vertAlign w:val="subscript"/>
              </w:rPr>
              <w:t>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20861" w14:paraId="155BF598" w14:textId="77777777" w:rsidTr="009F3404">
        <w:tc>
          <w:tcPr>
            <w:tcW w:w="9350" w:type="dxa"/>
          </w:tcPr>
          <w:p w14:paraId="542ED618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Approach (words, flowcharts, sketches)</w:t>
            </w:r>
          </w:p>
          <w:p w14:paraId="23D83043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Steps, in English, not code:</w:t>
            </w:r>
          </w:p>
          <w:p w14:paraId="37C03024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63039896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  <w:p w14:paraId="1C01A596" w14:textId="5A09364F" w:rsidR="00F20861" w:rsidRDefault="00F018C2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more steps as needed)</w:t>
            </w:r>
          </w:p>
          <w:p w14:paraId="063A1EF9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7EC2E1C3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</w:tc>
      </w:tr>
      <w:tr w:rsidR="00F20861" w14:paraId="7C9F73EC" w14:textId="77777777" w:rsidTr="009F3404">
        <w:tc>
          <w:tcPr>
            <w:tcW w:w="9350" w:type="dxa"/>
          </w:tcPr>
          <w:p w14:paraId="03E99686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difficulty for coding in MATLAB:     ___ low         ___ medium         ___ high</w:t>
            </w:r>
          </w:p>
          <w:p w14:paraId="33403F0A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your justification for this level of difficulty?</w:t>
            </w:r>
          </w:p>
          <w:p w14:paraId="42BF2A7D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3ACDDEAB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06E4171F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7757C14C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</w:tc>
      </w:tr>
    </w:tbl>
    <w:p w14:paraId="0C2F138F" w14:textId="77777777" w:rsidR="00F20861" w:rsidRDefault="00F20861" w:rsidP="00F2086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861" w14:paraId="0460A68D" w14:textId="77777777" w:rsidTr="009F3404">
        <w:tc>
          <w:tcPr>
            <w:tcW w:w="9350" w:type="dxa"/>
          </w:tcPr>
          <w:p w14:paraId="050DFAF1" w14:textId="77777777" w:rsidR="00F20861" w:rsidRPr="00D45B0A" w:rsidRDefault="00F20861" w:rsidP="009F3404">
            <w:pPr>
              <w:rPr>
                <w:rFonts w:ascii="Times New Roman" w:hAnsi="Times New Roman" w:cs="Times New Roman"/>
                <w:b/>
              </w:rPr>
            </w:pPr>
            <w:r w:rsidRPr="00D45B0A">
              <w:rPr>
                <w:rFonts w:ascii="Times New Roman" w:hAnsi="Times New Roman" w:cs="Times New Roman"/>
                <w:b/>
              </w:rPr>
              <w:t>Approach #</w:t>
            </w:r>
            <w:r>
              <w:rPr>
                <w:rFonts w:ascii="Times New Roman" w:hAnsi="Times New Roman" w:cs="Times New Roman"/>
                <w:b/>
              </w:rPr>
              <w:t>1B</w:t>
            </w:r>
            <w:r w:rsidRPr="00D45B0A">
              <w:rPr>
                <w:rFonts w:ascii="Times New Roman" w:hAnsi="Times New Roman" w:cs="Times New Roman"/>
                <w:b/>
              </w:rPr>
              <w:t xml:space="preserve">: </w:t>
            </w:r>
            <w:r>
              <w:rPr>
                <w:rFonts w:ascii="Times New Roman" w:hAnsi="Times New Roman" w:cs="Times New Roman"/>
                <w:b/>
              </w:rPr>
              <w:t>P</w:t>
            </w:r>
            <w:r w:rsidRPr="00D45B0A">
              <w:rPr>
                <w:rFonts w:ascii="Times New Roman" w:hAnsi="Times New Roman" w:cs="Times New Roman"/>
                <w:b/>
              </w:rPr>
              <w:t xml:space="preserve">arameter 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Pr="007B21CD">
              <w:rPr>
                <w:rFonts w:ascii="Times New Roman" w:hAnsi="Times New Roman" w:cs="Times New Roman"/>
                <w:vertAlign w:val="subscript"/>
              </w:rPr>
              <w:t>s</w:t>
            </w:r>
            <w:proofErr w:type="spellEnd"/>
            <w:r>
              <w:rPr>
                <w:rFonts w:ascii="Times New Roman" w:hAnsi="Times New Roman" w:cs="Times New Roman"/>
              </w:rPr>
              <w:t xml:space="preserve"> (Must be different from Approach 1A)</w:t>
            </w:r>
          </w:p>
        </w:tc>
      </w:tr>
      <w:tr w:rsidR="00F20861" w14:paraId="37DC6466" w14:textId="77777777" w:rsidTr="009F3404">
        <w:tc>
          <w:tcPr>
            <w:tcW w:w="9350" w:type="dxa"/>
          </w:tcPr>
          <w:p w14:paraId="0AE22F24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Approach (words, flowcharts, sketches)</w:t>
            </w:r>
          </w:p>
          <w:p w14:paraId="2237293C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Steps, in English, not code:</w:t>
            </w:r>
          </w:p>
          <w:p w14:paraId="39359C45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58B8C2C1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  <w:p w14:paraId="43144F17" w14:textId="22146CB7" w:rsidR="00F20861" w:rsidRDefault="00F018C2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more steps as needed)</w:t>
            </w:r>
          </w:p>
          <w:p w14:paraId="7D2AEB2F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728D755D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</w:tc>
      </w:tr>
      <w:tr w:rsidR="00F20861" w14:paraId="3231AA1B" w14:textId="77777777" w:rsidTr="009F3404">
        <w:tc>
          <w:tcPr>
            <w:tcW w:w="9350" w:type="dxa"/>
          </w:tcPr>
          <w:p w14:paraId="1D048163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difficulty for coding in MATLAB:     ___ low         ___ medium         ___ high</w:t>
            </w:r>
          </w:p>
          <w:p w14:paraId="50E46EC2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your justification for this level of difficulty?</w:t>
            </w:r>
          </w:p>
          <w:p w14:paraId="6679E05E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6CA15275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03E54A51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0E60C9FD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</w:tc>
      </w:tr>
    </w:tbl>
    <w:p w14:paraId="36579451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58E1BE57" w14:textId="77777777" w:rsidR="00F20861" w:rsidRDefault="00F20861" w:rsidP="00F2086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861" w14:paraId="03C65D88" w14:textId="77777777" w:rsidTr="009F3404">
        <w:tc>
          <w:tcPr>
            <w:tcW w:w="9350" w:type="dxa"/>
          </w:tcPr>
          <w:p w14:paraId="6750046B" w14:textId="77777777" w:rsidR="00F20861" w:rsidRPr="00D45B0A" w:rsidRDefault="00F20861" w:rsidP="009F3404">
            <w:pPr>
              <w:rPr>
                <w:rFonts w:ascii="Times New Roman" w:hAnsi="Times New Roman" w:cs="Times New Roman"/>
                <w:b/>
              </w:rPr>
            </w:pPr>
            <w:r w:rsidRPr="00D45B0A">
              <w:rPr>
                <w:rFonts w:ascii="Times New Roman" w:hAnsi="Times New Roman" w:cs="Times New Roman"/>
                <w:b/>
              </w:rPr>
              <w:t>Approach #</w:t>
            </w:r>
            <w:r>
              <w:rPr>
                <w:rFonts w:ascii="Times New Roman" w:hAnsi="Times New Roman" w:cs="Times New Roman"/>
                <w:b/>
              </w:rPr>
              <w:t>2A</w:t>
            </w:r>
            <w:r w:rsidRPr="00D45B0A">
              <w:rPr>
                <w:rFonts w:ascii="Times New Roman" w:hAnsi="Times New Roman" w:cs="Times New Roman"/>
                <w:b/>
              </w:rPr>
              <w:t xml:space="preserve">: </w:t>
            </w:r>
            <w:r>
              <w:rPr>
                <w:rFonts w:ascii="Times New Roman" w:hAnsi="Times New Roman" w:cs="Times New Roman"/>
                <w:b/>
              </w:rPr>
              <w:t>P</w:t>
            </w:r>
            <w:r w:rsidRPr="00D45B0A">
              <w:rPr>
                <w:rFonts w:ascii="Times New Roman" w:hAnsi="Times New Roman" w:cs="Times New Roman"/>
                <w:b/>
              </w:rPr>
              <w:t xml:space="preserve">arameter </w:t>
            </w:r>
            <w:r w:rsidRPr="007B21CD">
              <w:rPr>
                <w:rFonts w:ascii="Symbol" w:hAnsi="Symbol" w:cs="Times New Roman"/>
              </w:rPr>
              <w:t>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F20861" w14:paraId="7F3C8C7C" w14:textId="77777777" w:rsidTr="009F3404">
        <w:tc>
          <w:tcPr>
            <w:tcW w:w="9350" w:type="dxa"/>
          </w:tcPr>
          <w:p w14:paraId="6BFEEA05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Approach (words, flowcharts, sketches)</w:t>
            </w:r>
          </w:p>
          <w:p w14:paraId="2D64A3D3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Steps, in English, not code:</w:t>
            </w:r>
          </w:p>
          <w:p w14:paraId="08ED9F9C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1F10E1DD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 </w:t>
            </w:r>
          </w:p>
          <w:p w14:paraId="65B5ABFB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0593AE14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0D89EC57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</w:tc>
      </w:tr>
      <w:tr w:rsidR="00F20861" w14:paraId="1405CD32" w14:textId="77777777" w:rsidTr="009F3404">
        <w:tc>
          <w:tcPr>
            <w:tcW w:w="9350" w:type="dxa"/>
          </w:tcPr>
          <w:p w14:paraId="50E66ACE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difficulty for coding in MATLAB:     ___ low         ___ medium         ___ high</w:t>
            </w:r>
          </w:p>
          <w:p w14:paraId="329C411F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your justification for this level of difficulty?</w:t>
            </w:r>
          </w:p>
          <w:p w14:paraId="2F7B0566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1D8AEA4E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754B7A6A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6BA42AAB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</w:tc>
      </w:tr>
    </w:tbl>
    <w:p w14:paraId="3D9DC05F" w14:textId="77777777" w:rsidR="00F20861" w:rsidRDefault="00F20861" w:rsidP="00F2086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861" w14:paraId="0DBA8FEF" w14:textId="77777777" w:rsidTr="009F3404">
        <w:tc>
          <w:tcPr>
            <w:tcW w:w="9350" w:type="dxa"/>
          </w:tcPr>
          <w:p w14:paraId="67E9C1BE" w14:textId="77777777" w:rsidR="00F20861" w:rsidRPr="00D45B0A" w:rsidRDefault="00F20861" w:rsidP="009F3404">
            <w:pPr>
              <w:rPr>
                <w:rFonts w:ascii="Times New Roman" w:hAnsi="Times New Roman" w:cs="Times New Roman"/>
                <w:b/>
              </w:rPr>
            </w:pPr>
            <w:r w:rsidRPr="00D45B0A">
              <w:rPr>
                <w:rFonts w:ascii="Times New Roman" w:hAnsi="Times New Roman" w:cs="Times New Roman"/>
                <w:b/>
              </w:rPr>
              <w:t>Approach #</w:t>
            </w:r>
            <w:r>
              <w:rPr>
                <w:rFonts w:ascii="Times New Roman" w:hAnsi="Times New Roman" w:cs="Times New Roman"/>
                <w:b/>
              </w:rPr>
              <w:t>2B: Parameter</w:t>
            </w:r>
            <w:r w:rsidRPr="00D45B0A">
              <w:rPr>
                <w:rFonts w:ascii="Times New Roman" w:hAnsi="Times New Roman" w:cs="Times New Roman"/>
                <w:b/>
              </w:rPr>
              <w:t xml:space="preserve"> </w:t>
            </w:r>
            <w:r w:rsidRPr="007B21CD">
              <w:rPr>
                <w:rFonts w:ascii="Symbol" w:hAnsi="Symbol" w:cs="Times New Roman"/>
              </w:rPr>
              <w:t></w:t>
            </w:r>
            <w:r>
              <w:rPr>
                <w:rFonts w:ascii="Times New Roman" w:hAnsi="Times New Roman" w:cs="Times New Roman"/>
              </w:rPr>
              <w:t xml:space="preserve"> (Must be different from Approach 2A)</w:t>
            </w:r>
          </w:p>
        </w:tc>
      </w:tr>
      <w:tr w:rsidR="00F20861" w14:paraId="40D2C7E2" w14:textId="77777777" w:rsidTr="009F3404">
        <w:tc>
          <w:tcPr>
            <w:tcW w:w="9350" w:type="dxa"/>
          </w:tcPr>
          <w:p w14:paraId="49308B9B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Approach (words, flowcharts, sketches)</w:t>
            </w:r>
          </w:p>
          <w:p w14:paraId="66689398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Steps, in English, not code:</w:t>
            </w:r>
          </w:p>
          <w:p w14:paraId="54F329B3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0F939F0F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  <w:p w14:paraId="2D49AC8F" w14:textId="049B6F4B" w:rsidR="00F20861" w:rsidRDefault="00F018C2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more steps as needed)</w:t>
            </w:r>
          </w:p>
          <w:p w14:paraId="7E6DC6EF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5475A89F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</w:tc>
      </w:tr>
      <w:tr w:rsidR="00F20861" w14:paraId="454433DA" w14:textId="77777777" w:rsidTr="009F3404">
        <w:tc>
          <w:tcPr>
            <w:tcW w:w="9350" w:type="dxa"/>
          </w:tcPr>
          <w:p w14:paraId="714B070F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difficulty for coding in MATLAB:     ___ low         ___ medium         ___ high</w:t>
            </w:r>
          </w:p>
          <w:p w14:paraId="665AC21C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your justification for this level of difficulty?</w:t>
            </w:r>
          </w:p>
          <w:p w14:paraId="42D58928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14FBAD55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16355BA4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18095A2D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39D541A5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</w:tc>
      </w:tr>
    </w:tbl>
    <w:p w14:paraId="64861506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06E1776D" w14:textId="77777777" w:rsidR="00F20861" w:rsidRDefault="00F20861" w:rsidP="00F2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 Used in Evidence-Based Rationales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861" w14:paraId="722CA5D2" w14:textId="77777777" w:rsidTr="009F3404">
        <w:tc>
          <w:tcPr>
            <w:tcW w:w="9576" w:type="dxa"/>
          </w:tcPr>
          <w:p w14:paraId="12AF47D3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6963181B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19A0B554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4559121C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051897AA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  <w:p w14:paraId="1B7EFFEB" w14:textId="77777777" w:rsidR="00F20861" w:rsidRDefault="00F20861" w:rsidP="009F3404">
            <w:pPr>
              <w:rPr>
                <w:rFonts w:ascii="Times New Roman" w:hAnsi="Times New Roman" w:cs="Times New Roman"/>
              </w:rPr>
            </w:pPr>
          </w:p>
        </w:tc>
      </w:tr>
    </w:tbl>
    <w:p w14:paraId="35E2661F" w14:textId="77777777" w:rsidR="00F20861" w:rsidRDefault="00F20861" w:rsidP="00F20861">
      <w:pPr>
        <w:rPr>
          <w:rFonts w:ascii="Times New Roman" w:hAnsi="Times New Roman" w:cs="Times New Roman"/>
        </w:rPr>
      </w:pPr>
    </w:p>
    <w:p w14:paraId="49747E6A" w14:textId="77777777" w:rsidR="00F20861" w:rsidRDefault="00F20861" w:rsidP="00F20861"/>
    <w:p w14:paraId="39387897" w14:textId="77777777" w:rsidR="00A81B8A" w:rsidRPr="00F20861" w:rsidRDefault="00A81B8A" w:rsidP="00F20861"/>
    <w:sectPr w:rsidR="00A81B8A" w:rsidRPr="00F20861" w:rsidSect="00B9664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522C72" w14:textId="77777777" w:rsidR="00E7095B" w:rsidRDefault="00E7095B" w:rsidP="006B28CF">
      <w:r>
        <w:separator/>
      </w:r>
    </w:p>
  </w:endnote>
  <w:endnote w:type="continuationSeparator" w:id="0">
    <w:p w14:paraId="051164AB" w14:textId="77777777" w:rsidR="00E7095B" w:rsidRDefault="00E7095B" w:rsidP="006B2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0"/>
      </w:rPr>
      <w:id w:val="-558015787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E7F4CE6" w14:textId="52552BF8" w:rsidR="0042071E" w:rsidRPr="00FB7D08" w:rsidRDefault="0042071E">
            <w:pPr>
              <w:pStyle w:val="Footer"/>
              <w:jc w:val="right"/>
              <w:rPr>
                <w:rFonts w:ascii="Arial" w:hAnsi="Arial" w:cs="Arial"/>
                <w:sz w:val="20"/>
              </w:rPr>
            </w:pPr>
            <w:r w:rsidRPr="00FB7D08">
              <w:rPr>
                <w:rFonts w:ascii="Arial" w:hAnsi="Arial" w:cs="Arial"/>
                <w:sz w:val="20"/>
              </w:rPr>
              <w:t xml:space="preserve">Page </w:t>
            </w:r>
            <w:r w:rsidRPr="00FB7D08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FB7D08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Pr="00FB7D08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8E530A">
              <w:rPr>
                <w:rFonts w:ascii="Arial" w:hAnsi="Arial" w:cs="Arial"/>
                <w:b/>
                <w:bCs/>
                <w:noProof/>
                <w:sz w:val="20"/>
              </w:rPr>
              <w:t>1</w:t>
            </w:r>
            <w:r w:rsidRPr="00FB7D08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FB7D08">
              <w:rPr>
                <w:rFonts w:ascii="Arial" w:hAnsi="Arial" w:cs="Arial"/>
                <w:sz w:val="20"/>
              </w:rPr>
              <w:t xml:space="preserve"> of </w:t>
            </w:r>
            <w:r w:rsidRPr="00FB7D08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FB7D08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Pr="00FB7D08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8E530A">
              <w:rPr>
                <w:rFonts w:ascii="Arial" w:hAnsi="Arial" w:cs="Arial"/>
                <w:b/>
                <w:bCs/>
                <w:noProof/>
                <w:sz w:val="20"/>
              </w:rPr>
              <w:t>7</w:t>
            </w:r>
            <w:r w:rsidRPr="00FB7D08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sdtContent>
      </w:sdt>
    </w:sdtContent>
  </w:sdt>
  <w:p w14:paraId="26861D6F" w14:textId="77777777" w:rsidR="0042071E" w:rsidRPr="00FB7D08" w:rsidRDefault="0042071E" w:rsidP="00FB7D08">
    <w:pPr>
      <w:pStyle w:val="Footer"/>
      <w:rPr>
        <w:rFonts w:ascii="Arial" w:hAnsi="Arial" w:cs="Arial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22E959" w14:textId="77777777" w:rsidR="00E7095B" w:rsidRDefault="00E7095B" w:rsidP="006B28CF">
      <w:r>
        <w:separator/>
      </w:r>
    </w:p>
  </w:footnote>
  <w:footnote w:type="continuationSeparator" w:id="0">
    <w:p w14:paraId="76DD44E8" w14:textId="77777777" w:rsidR="00E7095B" w:rsidRDefault="00E7095B" w:rsidP="006B2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5477C6" w14:textId="1BE242EC" w:rsidR="0042071E" w:rsidRDefault="0042071E" w:rsidP="006B28CF">
    <w:pPr>
      <w:pStyle w:val="Header"/>
      <w:rPr>
        <w:rFonts w:ascii="Arial" w:hAnsi="Arial" w:cs="Arial"/>
        <w:bCs/>
        <w:sz w:val="20"/>
        <w:lang w:eastAsia="ko-KR"/>
      </w:rPr>
    </w:pPr>
    <w:r w:rsidRPr="00E5080D">
      <w:rPr>
        <w:rFonts w:ascii="Arial" w:hAnsi="Arial" w:cs="Arial"/>
        <w:bCs/>
        <w:sz w:val="20"/>
      </w:rPr>
      <w:t xml:space="preserve">ENGR 132 </w:t>
    </w:r>
    <w:r>
      <w:rPr>
        <w:b/>
        <w:bCs/>
      </w:rPr>
      <w:tab/>
    </w:r>
    <w:r>
      <w:rPr>
        <w:rFonts w:ascii="Arial" w:hAnsi="Arial" w:cs="Arial"/>
        <w:b/>
        <w:bCs/>
        <w:lang w:eastAsia="ko-KR"/>
      </w:rPr>
      <w:t>FOS Project</w:t>
    </w:r>
    <w:r>
      <w:rPr>
        <w:b/>
        <w:bCs/>
      </w:rPr>
      <w:tab/>
    </w:r>
    <w:r w:rsidR="008E530A">
      <w:rPr>
        <w:rFonts w:ascii="Arial" w:hAnsi="Arial" w:cs="Arial"/>
        <w:bCs/>
        <w:sz w:val="20"/>
        <w:lang w:eastAsia="ko-KR"/>
      </w:rPr>
      <w:t>Spring 2019</w:t>
    </w:r>
  </w:p>
  <w:p w14:paraId="4383989B" w14:textId="41E2A5A5" w:rsidR="0042071E" w:rsidRDefault="0042071E" w:rsidP="006B28CF">
    <w:pPr>
      <w:pStyle w:val="Header"/>
      <w:rPr>
        <w:rFonts w:ascii="Arial" w:hAnsi="Arial" w:cs="Arial"/>
        <w:b/>
        <w:bCs/>
        <w:lang w:eastAsia="ko-KR"/>
      </w:rPr>
    </w:pPr>
    <w:r>
      <w:rPr>
        <w:rFonts w:ascii="Arial" w:hAnsi="Arial" w:cs="Arial"/>
        <w:b/>
        <w:bCs/>
        <w:lang w:eastAsia="ko-KR"/>
      </w:rPr>
      <w:tab/>
      <w:t>Milestone M1 – Parameter Identification Brainstorming</w:t>
    </w:r>
  </w:p>
  <w:p w14:paraId="6625B18A" w14:textId="4968D3EB" w:rsidR="0042071E" w:rsidRPr="006B28CF" w:rsidRDefault="0042071E" w:rsidP="006B28CF">
    <w:pPr>
      <w:pStyle w:val="Header"/>
      <w:rPr>
        <w:rFonts w:ascii="Arial" w:hAnsi="Arial" w:cs="Arial"/>
        <w:b/>
        <w:bCs/>
        <w:lang w:eastAsia="ko-KR"/>
      </w:rPr>
    </w:pPr>
    <w:r>
      <w:rPr>
        <w:rFonts w:ascii="Arial" w:hAnsi="Arial" w:cs="Arial"/>
        <w:b/>
        <w:bCs/>
        <w:lang w:eastAsia="ko-KR"/>
      </w:rPr>
      <w:tab/>
      <w:t>Answer Sheet – Parts 1 and 2A</w:t>
    </w:r>
  </w:p>
  <w:p w14:paraId="0810CAC3" w14:textId="77777777" w:rsidR="0042071E" w:rsidRDefault="004207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695B"/>
    <w:multiLevelType w:val="hybridMultilevel"/>
    <w:tmpl w:val="4740F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D7770"/>
    <w:multiLevelType w:val="hybridMultilevel"/>
    <w:tmpl w:val="39A4B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67C57"/>
    <w:multiLevelType w:val="hybridMultilevel"/>
    <w:tmpl w:val="E27A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B5FCB"/>
    <w:multiLevelType w:val="hybridMultilevel"/>
    <w:tmpl w:val="724AD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87C6A"/>
    <w:multiLevelType w:val="hybridMultilevel"/>
    <w:tmpl w:val="5F86ED9E"/>
    <w:lvl w:ilvl="0" w:tplc="A18ADA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27071"/>
    <w:multiLevelType w:val="hybridMultilevel"/>
    <w:tmpl w:val="BA48F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0B8"/>
    <w:rsid w:val="0005698F"/>
    <w:rsid w:val="000A5105"/>
    <w:rsid w:val="000B0B37"/>
    <w:rsid w:val="000B7C22"/>
    <w:rsid w:val="000D7BD7"/>
    <w:rsid w:val="000F0A57"/>
    <w:rsid w:val="000F534E"/>
    <w:rsid w:val="00107037"/>
    <w:rsid w:val="0012682E"/>
    <w:rsid w:val="001345FD"/>
    <w:rsid w:val="00140FEF"/>
    <w:rsid w:val="001424C6"/>
    <w:rsid w:val="0015555E"/>
    <w:rsid w:val="00156BDC"/>
    <w:rsid w:val="0018590C"/>
    <w:rsid w:val="001C3038"/>
    <w:rsid w:val="001E0A31"/>
    <w:rsid w:val="001E29EE"/>
    <w:rsid w:val="001F3177"/>
    <w:rsid w:val="00205666"/>
    <w:rsid w:val="00216172"/>
    <w:rsid w:val="002367DB"/>
    <w:rsid w:val="0024450B"/>
    <w:rsid w:val="002500F6"/>
    <w:rsid w:val="002963E4"/>
    <w:rsid w:val="002A3E0B"/>
    <w:rsid w:val="002B600F"/>
    <w:rsid w:val="002C2D7B"/>
    <w:rsid w:val="002D5969"/>
    <w:rsid w:val="002D7364"/>
    <w:rsid w:val="002E5C2F"/>
    <w:rsid w:val="002F0D85"/>
    <w:rsid w:val="002F5A59"/>
    <w:rsid w:val="00332E93"/>
    <w:rsid w:val="00351805"/>
    <w:rsid w:val="00351872"/>
    <w:rsid w:val="003A1D28"/>
    <w:rsid w:val="003A2E58"/>
    <w:rsid w:val="003B18F4"/>
    <w:rsid w:val="003C7BE3"/>
    <w:rsid w:val="003D55FC"/>
    <w:rsid w:val="003D76B1"/>
    <w:rsid w:val="003F30AD"/>
    <w:rsid w:val="003F4827"/>
    <w:rsid w:val="00400A6B"/>
    <w:rsid w:val="00406828"/>
    <w:rsid w:val="0042071E"/>
    <w:rsid w:val="00447F07"/>
    <w:rsid w:val="00482B54"/>
    <w:rsid w:val="00483541"/>
    <w:rsid w:val="00497B3D"/>
    <w:rsid w:val="004B14B8"/>
    <w:rsid w:val="004B2A8E"/>
    <w:rsid w:val="004B6B6C"/>
    <w:rsid w:val="004C3C5B"/>
    <w:rsid w:val="004C5390"/>
    <w:rsid w:val="00504C6D"/>
    <w:rsid w:val="00510AE3"/>
    <w:rsid w:val="00525DE8"/>
    <w:rsid w:val="00542802"/>
    <w:rsid w:val="00556675"/>
    <w:rsid w:val="005C5EE4"/>
    <w:rsid w:val="005D7ED1"/>
    <w:rsid w:val="00643557"/>
    <w:rsid w:val="006B28CF"/>
    <w:rsid w:val="006D6841"/>
    <w:rsid w:val="006E20E6"/>
    <w:rsid w:val="006F7949"/>
    <w:rsid w:val="007070D9"/>
    <w:rsid w:val="007078E2"/>
    <w:rsid w:val="0071776D"/>
    <w:rsid w:val="00720A7D"/>
    <w:rsid w:val="007240C3"/>
    <w:rsid w:val="00732068"/>
    <w:rsid w:val="007410D5"/>
    <w:rsid w:val="00750F35"/>
    <w:rsid w:val="00761510"/>
    <w:rsid w:val="007807B0"/>
    <w:rsid w:val="007878DD"/>
    <w:rsid w:val="007B21CD"/>
    <w:rsid w:val="007B6010"/>
    <w:rsid w:val="007C05DD"/>
    <w:rsid w:val="007E6C60"/>
    <w:rsid w:val="0080359B"/>
    <w:rsid w:val="0081232F"/>
    <w:rsid w:val="0083440E"/>
    <w:rsid w:val="00837FEC"/>
    <w:rsid w:val="008D0808"/>
    <w:rsid w:val="008D7D5C"/>
    <w:rsid w:val="008E4F53"/>
    <w:rsid w:val="008E530A"/>
    <w:rsid w:val="009507AC"/>
    <w:rsid w:val="009C3DE3"/>
    <w:rsid w:val="009D45DA"/>
    <w:rsid w:val="009E26AB"/>
    <w:rsid w:val="00A119DF"/>
    <w:rsid w:val="00A31E5D"/>
    <w:rsid w:val="00A47360"/>
    <w:rsid w:val="00A81B8A"/>
    <w:rsid w:val="00AB7D2F"/>
    <w:rsid w:val="00AC5260"/>
    <w:rsid w:val="00B00A18"/>
    <w:rsid w:val="00B25986"/>
    <w:rsid w:val="00B522AE"/>
    <w:rsid w:val="00B6123A"/>
    <w:rsid w:val="00B61EE0"/>
    <w:rsid w:val="00B63579"/>
    <w:rsid w:val="00B81E53"/>
    <w:rsid w:val="00B96649"/>
    <w:rsid w:val="00BB38CF"/>
    <w:rsid w:val="00BC4B2F"/>
    <w:rsid w:val="00C373F5"/>
    <w:rsid w:val="00C52A8F"/>
    <w:rsid w:val="00C707D1"/>
    <w:rsid w:val="00CB34EF"/>
    <w:rsid w:val="00CB5B26"/>
    <w:rsid w:val="00CD3DC8"/>
    <w:rsid w:val="00CD62CB"/>
    <w:rsid w:val="00CD7F61"/>
    <w:rsid w:val="00CE3BE2"/>
    <w:rsid w:val="00CF7BBF"/>
    <w:rsid w:val="00D060B6"/>
    <w:rsid w:val="00D3170E"/>
    <w:rsid w:val="00D32736"/>
    <w:rsid w:val="00D34C00"/>
    <w:rsid w:val="00D355C0"/>
    <w:rsid w:val="00D43DCC"/>
    <w:rsid w:val="00D45B0A"/>
    <w:rsid w:val="00DB7B58"/>
    <w:rsid w:val="00DC69AB"/>
    <w:rsid w:val="00DE3182"/>
    <w:rsid w:val="00E1477B"/>
    <w:rsid w:val="00E23D3E"/>
    <w:rsid w:val="00E23ED3"/>
    <w:rsid w:val="00E274F2"/>
    <w:rsid w:val="00E33C8E"/>
    <w:rsid w:val="00E35A11"/>
    <w:rsid w:val="00E37B5A"/>
    <w:rsid w:val="00E6322D"/>
    <w:rsid w:val="00E7095B"/>
    <w:rsid w:val="00E70E3A"/>
    <w:rsid w:val="00E720B8"/>
    <w:rsid w:val="00E87BD0"/>
    <w:rsid w:val="00EC09E9"/>
    <w:rsid w:val="00EE5182"/>
    <w:rsid w:val="00F00705"/>
    <w:rsid w:val="00F018C2"/>
    <w:rsid w:val="00F20861"/>
    <w:rsid w:val="00F365EF"/>
    <w:rsid w:val="00F61335"/>
    <w:rsid w:val="00FB7D08"/>
    <w:rsid w:val="00FE2DBA"/>
    <w:rsid w:val="00FE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2F234B08"/>
  <w14:defaultImageDpi w14:val="300"/>
  <w15:docId w15:val="{8C3B9F00-8FFA-4505-8CDA-B0EDB0BB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66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649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rsid w:val="001C3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2682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682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682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682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682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2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8CF"/>
  </w:style>
  <w:style w:type="paragraph" w:styleId="Footer">
    <w:name w:val="footer"/>
    <w:basedOn w:val="Normal"/>
    <w:link w:val="FooterChar"/>
    <w:uiPriority w:val="99"/>
    <w:unhideWhenUsed/>
    <w:rsid w:val="006B2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8CF"/>
  </w:style>
  <w:style w:type="paragraph" w:styleId="ListParagraph">
    <w:name w:val="List Paragraph"/>
    <w:basedOn w:val="Normal"/>
    <w:uiPriority w:val="34"/>
    <w:qFormat/>
    <w:rsid w:val="00DE3182"/>
    <w:pPr>
      <w:ind w:left="720"/>
      <w:contextualSpacing/>
    </w:pPr>
  </w:style>
  <w:style w:type="paragraph" w:customStyle="1" w:styleId="BodyText1">
    <w:name w:val="Body Text1"/>
    <w:basedOn w:val="Normal"/>
    <w:qFormat/>
    <w:rsid w:val="002F0D85"/>
    <w:pPr>
      <w:spacing w:before="120" w:after="120" w:line="276" w:lineRule="auto"/>
      <w:outlineLvl w:val="0"/>
    </w:pPr>
    <w:rPr>
      <w:rFonts w:ascii="Arial" w:hAnsi="Arial" w:cs="Arial"/>
      <w:kern w:val="24"/>
      <w:sz w:val="22"/>
      <w:szCs w:val="22"/>
    </w:rPr>
  </w:style>
  <w:style w:type="paragraph" w:customStyle="1" w:styleId="BodyText11">
    <w:name w:val="Body Text11"/>
    <w:basedOn w:val="Normal"/>
    <w:qFormat/>
    <w:rsid w:val="002F0D85"/>
    <w:pPr>
      <w:spacing w:before="120" w:after="120" w:line="276" w:lineRule="auto"/>
      <w:outlineLvl w:val="0"/>
    </w:pPr>
    <w:rPr>
      <w:rFonts w:ascii="Arial" w:eastAsiaTheme="minorHAnsi" w:hAnsi="Arial" w:cs="Arial"/>
      <w:kern w:val="2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1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86BD01ED.dotm</Template>
  <TotalTime>7</TotalTime>
  <Pages>7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Purdue University</Company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 Berger</dc:creator>
  <cp:lastModifiedBy>Whitford, James P</cp:lastModifiedBy>
  <cp:revision>6</cp:revision>
  <cp:lastPrinted>2016-12-09T13:43:00Z</cp:lastPrinted>
  <dcterms:created xsi:type="dcterms:W3CDTF">2017-10-19T14:00:00Z</dcterms:created>
  <dcterms:modified xsi:type="dcterms:W3CDTF">2019-02-13T16:31:00Z</dcterms:modified>
</cp:coreProperties>
</file>